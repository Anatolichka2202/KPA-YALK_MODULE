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3808" w:rsidRDefault="00EB3808" w:rsidP="002D7E6B">
      <w:pPr>
        <w:spacing w:after="0"/>
        <w:ind w:right="425" w:firstLine="85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Приложение 1</w:t>
      </w:r>
    </w:p>
    <w:p w:rsidR="00EB3808" w:rsidRPr="004B3FBF" w:rsidRDefault="00EB3808" w:rsidP="00500824">
      <w:pPr>
        <w:spacing w:after="0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  <w:r w:rsidRPr="004B3FBF">
        <w:rPr>
          <w:rFonts w:ascii="Times New Roman" w:hAnsi="Times New Roman" w:cs="Times New Roman"/>
          <w:b/>
          <w:bCs/>
          <w:sz w:val="24"/>
          <w:szCs w:val="24"/>
        </w:rPr>
        <w:t xml:space="preserve">Высокочастотные и быстроменяющиеся параметры </w:t>
      </w:r>
    </w:p>
    <w:tbl>
      <w:tblPr>
        <w:tblW w:w="14175" w:type="dxa"/>
        <w:tblInd w:w="-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/>
      </w:tblPr>
      <w:tblGrid>
        <w:gridCol w:w="559"/>
        <w:gridCol w:w="1980"/>
        <w:gridCol w:w="2120"/>
        <w:gridCol w:w="425"/>
        <w:gridCol w:w="282"/>
        <w:gridCol w:w="283"/>
        <w:gridCol w:w="283"/>
        <w:gridCol w:w="282"/>
        <w:gridCol w:w="283"/>
        <w:gridCol w:w="282"/>
        <w:gridCol w:w="283"/>
        <w:gridCol w:w="282"/>
        <w:gridCol w:w="282"/>
        <w:gridCol w:w="430"/>
        <w:gridCol w:w="325"/>
        <w:gridCol w:w="282"/>
        <w:gridCol w:w="283"/>
        <w:gridCol w:w="282"/>
        <w:gridCol w:w="283"/>
        <w:gridCol w:w="282"/>
        <w:gridCol w:w="283"/>
        <w:gridCol w:w="283"/>
        <w:gridCol w:w="272"/>
        <w:gridCol w:w="848"/>
        <w:gridCol w:w="853"/>
        <w:gridCol w:w="904"/>
        <w:gridCol w:w="939"/>
      </w:tblGrid>
      <w:tr w:rsidR="00EB3808" w:rsidRPr="006F3214">
        <w:trPr>
          <w:trHeight w:val="412"/>
        </w:trPr>
        <w:tc>
          <w:tcPr>
            <w:tcW w:w="559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</w:rPr>
              <w:t>№</w:t>
            </w:r>
          </w:p>
        </w:tc>
        <w:tc>
          <w:tcPr>
            <w:tcW w:w="1980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</w:rPr>
              <w:t>Параметр</w:t>
            </w:r>
          </w:p>
        </w:tc>
        <w:tc>
          <w:tcPr>
            <w:tcW w:w="2120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</w:rPr>
              <w:t>Индекс</w:t>
            </w:r>
          </w:p>
        </w:tc>
        <w:tc>
          <w:tcPr>
            <w:tcW w:w="425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Поток</w:t>
            </w:r>
          </w:p>
        </w:tc>
        <w:tc>
          <w:tcPr>
            <w:tcW w:w="2260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Адрес параметра</w:t>
            </w:r>
          </w:p>
        </w:tc>
        <w:tc>
          <w:tcPr>
            <w:tcW w:w="282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430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Поток</w:t>
            </w:r>
          </w:p>
        </w:tc>
        <w:tc>
          <w:tcPr>
            <w:tcW w:w="2303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Адрес параметра   ЗУ</w:t>
            </w:r>
          </w:p>
        </w:tc>
        <w:tc>
          <w:tcPr>
            <w:tcW w:w="272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48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Период</w:t>
            </w:r>
          </w:p>
        </w:tc>
        <w:tc>
          <w:tcPr>
            <w:tcW w:w="85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Частота</w:t>
            </w:r>
          </w:p>
        </w:tc>
        <w:tc>
          <w:tcPr>
            <w:tcW w:w="904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№ Вх. ячейки</w:t>
            </w:r>
          </w:p>
        </w:tc>
        <w:tc>
          <w:tcPr>
            <w:tcW w:w="939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Соедин. ячейки/</w:t>
            </w:r>
          </w:p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№ конт.</w:t>
            </w:r>
          </w:p>
        </w:tc>
      </w:tr>
      <w:tr w:rsidR="00EB3808" w:rsidRPr="006F3214">
        <w:trPr>
          <w:trHeight w:val="418"/>
        </w:trPr>
        <w:tc>
          <w:tcPr>
            <w:tcW w:w="559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980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120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5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3" w:right="-16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А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В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С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D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T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P</w:t>
            </w:r>
          </w:p>
        </w:tc>
        <w:tc>
          <w:tcPr>
            <w:tcW w:w="28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30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А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В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С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D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T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P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8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3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9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B3808" w:rsidRPr="006F3214">
        <w:trPr>
          <w:trHeight w:val="56"/>
        </w:trPr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0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Свободные адреса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</w:rPr>
              <w:t>П2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3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4" w:type="dxa"/>
          </w:tcPr>
          <w:p w:rsidR="00EB3808" w:rsidRPr="006F3214" w:rsidRDefault="00EB3808" w:rsidP="006F3214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9" w:type="dxa"/>
          </w:tcPr>
          <w:p w:rsidR="00EB3808" w:rsidRPr="006F3214" w:rsidRDefault="00EB3808" w:rsidP="006F3214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</w:rPr>
              <w:t>П2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39" w:type="dxa"/>
          </w:tcPr>
          <w:p w:rsidR="00EB3808" w:rsidRPr="006F3214" w:rsidRDefault="00EB3808" w:rsidP="006F3214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</w:rPr>
              <w:t>П2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7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39" w:type="dxa"/>
          </w:tcPr>
          <w:p w:rsidR="00EB3808" w:rsidRPr="006F3214" w:rsidRDefault="00EB3808" w:rsidP="006F3214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39" w:type="dxa"/>
          </w:tcPr>
          <w:p w:rsidR="00EB3808" w:rsidRPr="006F3214" w:rsidRDefault="00EB3808" w:rsidP="006F3214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39" w:type="dxa"/>
          </w:tcPr>
          <w:p w:rsidR="00EB3808" w:rsidRPr="006F3214" w:rsidRDefault="00EB3808" w:rsidP="006F3214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9" w:type="dxa"/>
          </w:tcPr>
          <w:p w:rsidR="00EB3808" w:rsidRPr="006F3214" w:rsidRDefault="00EB3808" w:rsidP="006F3214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9" w:type="dxa"/>
          </w:tcPr>
          <w:p w:rsidR="00EB3808" w:rsidRPr="006F3214" w:rsidRDefault="00EB3808" w:rsidP="006F3214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4659" w:type="dxa"/>
            <w:gridSpan w:val="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Служебная инф. внешнего абонента (ВА)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</w:t>
            </w:r>
          </w:p>
        </w:tc>
        <w:tc>
          <w:tcPr>
            <w:tcW w:w="28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44" w:type="dxa"/>
            <w:gridSpan w:val="4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Яч. ЯП-А Х2/(1-8)</w:t>
            </w: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Яч. ЯВП</w:t>
            </w: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В1</w:t>
            </w: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ЯВП1-1  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8192</w:t>
            </w: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39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21</w:t>
            </w: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80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В2</w:t>
            </w: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ЯВП1-2</w:t>
            </w:r>
          </w:p>
        </w:tc>
        <w:tc>
          <w:tcPr>
            <w:tcW w:w="4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8192</w:t>
            </w: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39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27</w:t>
            </w: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980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В3</w:t>
            </w: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ЯВП1-3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8192</w:t>
            </w: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39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34</w:t>
            </w: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80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В4</w:t>
            </w: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ЯВП1-4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8192</w:t>
            </w: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939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41</w:t>
            </w: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1980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В5</w:t>
            </w: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ЯВП1-5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8192</w:t>
            </w: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939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Х3 / 42</w:t>
            </w: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1980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В6</w:t>
            </w: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ЯВП1-6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8192</w:t>
            </w: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939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Х3 / 36</w:t>
            </w: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980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В7</w:t>
            </w: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ЯВП1-7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8192</w:t>
            </w: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939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Х3 / 29</w:t>
            </w: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980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В8</w:t>
            </w: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ЯВП1-8</w:t>
            </w:r>
          </w:p>
        </w:tc>
        <w:tc>
          <w:tcPr>
            <w:tcW w:w="4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8192</w:t>
            </w: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939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Х3 / 22</w:t>
            </w: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1980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В9</w:t>
            </w: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ЯВП2-1 (УБСИ)</w:t>
            </w:r>
          </w:p>
        </w:tc>
        <w:tc>
          <w:tcPr>
            <w:tcW w:w="4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8192</w:t>
            </w: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39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21</w:t>
            </w:r>
          </w:p>
        </w:tc>
      </w:tr>
      <w:tr w:rsidR="00EB3808" w:rsidRPr="006F3214">
        <w:trPr>
          <w:trHeight w:val="169"/>
        </w:trPr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980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В10</w:t>
            </w: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ЯВП2-2 (УБСИ)</w:t>
            </w:r>
          </w:p>
        </w:tc>
        <w:tc>
          <w:tcPr>
            <w:tcW w:w="4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8192</w:t>
            </w: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39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27</w:t>
            </w: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980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В11</w:t>
            </w: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ЯВП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-3 (УБСИ)</w:t>
            </w:r>
          </w:p>
        </w:tc>
        <w:tc>
          <w:tcPr>
            <w:tcW w:w="4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8192</w:t>
            </w: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39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34</w:t>
            </w: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980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В12</w:t>
            </w: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ЯВП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-4 (УБСИ)</w:t>
            </w:r>
          </w:p>
        </w:tc>
        <w:tc>
          <w:tcPr>
            <w:tcW w:w="4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8192</w:t>
            </w: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939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41</w:t>
            </w: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980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В13</w:t>
            </w: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ЯВП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-5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(УБСИ)</w:t>
            </w:r>
          </w:p>
        </w:tc>
        <w:tc>
          <w:tcPr>
            <w:tcW w:w="4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8192</w:t>
            </w: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939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Х3 / 42</w:t>
            </w: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980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В14</w:t>
            </w: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ЯВП2-6 (УБСИ)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8192</w:t>
            </w: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939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Х3 / 36</w:t>
            </w: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rPr>
          <w:trHeight w:val="42"/>
        </w:trPr>
        <w:tc>
          <w:tcPr>
            <w:tcW w:w="559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44" w:type="dxa"/>
            <w:gridSpan w:val="4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Яч. ЯЛК</w:t>
            </w: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9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В15</w:t>
            </w: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Р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4096</w:t>
            </w: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Вх.5</w:t>
            </w:r>
          </w:p>
        </w:tc>
        <w:tc>
          <w:tcPr>
            <w:tcW w:w="9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6</w:t>
            </w:r>
          </w:p>
        </w:tc>
      </w:tr>
      <w:tr w:rsidR="00EB3808" w:rsidRPr="006F3214">
        <w:tc>
          <w:tcPr>
            <w:tcW w:w="55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9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В16</w:t>
            </w: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Ротр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5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4096</w:t>
            </w:r>
          </w:p>
        </w:tc>
        <w:tc>
          <w:tcPr>
            <w:tcW w:w="90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Вх.9</w:t>
            </w:r>
          </w:p>
        </w:tc>
        <w:tc>
          <w:tcPr>
            <w:tcW w:w="9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11</w:t>
            </w:r>
          </w:p>
        </w:tc>
      </w:tr>
      <w:tr w:rsidR="00EB3808" w:rsidRPr="006F3214">
        <w:trPr>
          <w:trHeight w:val="42"/>
        </w:trPr>
        <w:tc>
          <w:tcPr>
            <w:tcW w:w="559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3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4" w:type="dxa"/>
          </w:tcPr>
          <w:p w:rsidR="00EB3808" w:rsidRPr="006F3214" w:rsidRDefault="00EB3808" w:rsidP="006F3214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9" w:type="dxa"/>
          </w:tcPr>
          <w:p w:rsidR="00EB3808" w:rsidRPr="006F3214" w:rsidRDefault="00EB3808" w:rsidP="006F3214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9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Merge/>
            <w:shd w:val="clear" w:color="auto" w:fill="D9D9D9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</w:tcPr>
          <w:p w:rsidR="00EB3808" w:rsidRPr="006F3214" w:rsidRDefault="00EB3808" w:rsidP="006F321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3" w:type="dxa"/>
          </w:tcPr>
          <w:p w:rsidR="00EB3808" w:rsidRPr="006F3214" w:rsidRDefault="00EB3808" w:rsidP="006F321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4" w:type="dxa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39" w:type="dxa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B3808" w:rsidRPr="008F2F98" w:rsidRDefault="00EB3808" w:rsidP="007B7F09">
      <w:pPr>
        <w:rPr>
          <w:rFonts w:ascii="Times New Roman" w:hAnsi="Times New Roman" w:cs="Times New Roman"/>
          <w:sz w:val="20"/>
          <w:szCs w:val="20"/>
        </w:rPr>
      </w:pPr>
      <w:r w:rsidRPr="008F2F98">
        <w:rPr>
          <w:rFonts w:ascii="Times New Roman" w:hAnsi="Times New Roman" w:cs="Times New Roman"/>
          <w:sz w:val="20"/>
          <w:szCs w:val="20"/>
        </w:rPr>
        <w:br w:type="page"/>
      </w:r>
    </w:p>
    <w:tbl>
      <w:tblPr>
        <w:tblpPr w:leftFromText="180" w:rightFromText="180" w:vertAnchor="page" w:horzAnchor="margin" w:tblpX="704" w:tblpY="947"/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/>
      </w:tblPr>
      <w:tblGrid>
        <w:gridCol w:w="551"/>
        <w:gridCol w:w="1982"/>
        <w:gridCol w:w="2123"/>
        <w:gridCol w:w="442"/>
        <w:gridCol w:w="284"/>
        <w:gridCol w:w="283"/>
        <w:gridCol w:w="284"/>
        <w:gridCol w:w="283"/>
        <w:gridCol w:w="284"/>
        <w:gridCol w:w="283"/>
        <w:gridCol w:w="284"/>
        <w:gridCol w:w="275"/>
        <w:gridCol w:w="272"/>
        <w:gridCol w:w="429"/>
        <w:gridCol w:w="326"/>
        <w:gridCol w:w="283"/>
        <w:gridCol w:w="284"/>
        <w:gridCol w:w="283"/>
        <w:gridCol w:w="284"/>
        <w:gridCol w:w="283"/>
        <w:gridCol w:w="284"/>
        <w:gridCol w:w="274"/>
        <w:gridCol w:w="267"/>
        <w:gridCol w:w="850"/>
        <w:gridCol w:w="851"/>
        <w:gridCol w:w="850"/>
        <w:gridCol w:w="992"/>
      </w:tblGrid>
      <w:tr w:rsidR="00EB3808" w:rsidRPr="006F3214">
        <w:trPr>
          <w:trHeight w:val="565"/>
        </w:trPr>
        <w:tc>
          <w:tcPr>
            <w:tcW w:w="551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</w:rPr>
              <w:t>№</w:t>
            </w:r>
          </w:p>
        </w:tc>
        <w:tc>
          <w:tcPr>
            <w:tcW w:w="198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</w:rPr>
              <w:t>Параметр</w:t>
            </w:r>
          </w:p>
        </w:tc>
        <w:tc>
          <w:tcPr>
            <w:tcW w:w="212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</w:rPr>
              <w:t>Индекс</w:t>
            </w:r>
          </w:p>
        </w:tc>
        <w:tc>
          <w:tcPr>
            <w:tcW w:w="442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3" w:right="-17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Поток</w:t>
            </w:r>
          </w:p>
        </w:tc>
        <w:tc>
          <w:tcPr>
            <w:tcW w:w="2260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Адрес параметра</w:t>
            </w:r>
          </w:p>
        </w:tc>
        <w:tc>
          <w:tcPr>
            <w:tcW w:w="272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9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3" w:right="-17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Поток</w:t>
            </w:r>
          </w:p>
        </w:tc>
        <w:tc>
          <w:tcPr>
            <w:tcW w:w="2301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Адрес параметра   ЗУ</w:t>
            </w:r>
          </w:p>
        </w:tc>
        <w:tc>
          <w:tcPr>
            <w:tcW w:w="267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Частота</w:t>
            </w:r>
          </w:p>
        </w:tc>
        <w:tc>
          <w:tcPr>
            <w:tcW w:w="850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№ Вх. ячейки</w:t>
            </w:r>
          </w:p>
        </w:tc>
        <w:tc>
          <w:tcPr>
            <w:tcW w:w="99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Соедин. ячейки/</w:t>
            </w:r>
          </w:p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№ конт.</w:t>
            </w:r>
          </w:p>
        </w:tc>
      </w:tr>
      <w:tr w:rsidR="00EB3808" w:rsidRPr="006F3214">
        <w:trPr>
          <w:trHeight w:val="418"/>
        </w:trPr>
        <w:tc>
          <w:tcPr>
            <w:tcW w:w="551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3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3" w:right="-16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А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В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С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D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T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P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9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А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В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С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D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T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P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rPr>
          <w:trHeight w:val="137"/>
        </w:trPr>
        <w:tc>
          <w:tcPr>
            <w:tcW w:w="14170" w:type="dxa"/>
            <w:gridSpan w:val="27"/>
            <w:vAlign w:val="center"/>
          </w:tcPr>
          <w:p w:rsidR="00EB3808" w:rsidRPr="006F3214" w:rsidRDefault="00EB3808" w:rsidP="006F3214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Параметры БСИ   МКА-1 адрес А70 В12, МКА-1(ЗУ) адрес А70 В22</w:t>
            </w:r>
          </w:p>
          <w:p w:rsidR="00EB3808" w:rsidRPr="006F3214" w:rsidRDefault="00EB3808" w:rsidP="006F321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Аналоговые параметры</w:t>
            </w:r>
          </w:p>
        </w:tc>
      </w:tr>
      <w:tr w:rsidR="00EB3808" w:rsidRPr="006F3214">
        <w:trPr>
          <w:trHeight w:val="137"/>
        </w:trPr>
        <w:tc>
          <w:tcPr>
            <w:tcW w:w="551" w:type="dxa"/>
            <w:vAlign w:val="center"/>
          </w:tcPr>
          <w:p w:rsidR="00EB3808" w:rsidRPr="006F3214" w:rsidRDefault="00EB3808" w:rsidP="006F321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Калибровка БСИ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 0-100 (1)</w:t>
            </w: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84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Ячейка ЯЛК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А1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Вх.2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2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А2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Вх.4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5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А3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Вх.62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5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А4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Вх.6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7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А5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Вх.7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9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А6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Вх.8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10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А7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Вх.63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6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А8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Вх.12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15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А9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Вх.64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7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А10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Вх.15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19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А11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Вх.16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21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А12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Вх.65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9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А13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Вх.18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23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А14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Вх.19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25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А15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Вх.20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26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А16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Вх.66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10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А17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Вх.22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29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А18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Вх.23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30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А19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Вх.47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25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А20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Вх.26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34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А21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Вх.27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35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А22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Вх.28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39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А23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Вх.32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5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А24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Вх.34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7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А25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Вх.35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9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А26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Вх.39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14</w:t>
            </w:r>
          </w:p>
        </w:tc>
      </w:tr>
      <w:tr w:rsidR="00EB3808" w:rsidRPr="006F3214">
        <w:trPr>
          <w:trHeight w:val="42"/>
        </w:trPr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А27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Вх.40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15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А28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Вх.41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17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А29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Вх.42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18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А30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Вх.43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19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А31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Вх.45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22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А32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Вх.50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29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</w:t>
            </w:r>
          </w:p>
        </w:tc>
        <w:tc>
          <w:tcPr>
            <w:tcW w:w="19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А33</w:t>
            </w:r>
          </w:p>
        </w:tc>
        <w:tc>
          <w:tcPr>
            <w:tcW w:w="21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П1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67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Вх.29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1</w:t>
            </w:r>
          </w:p>
        </w:tc>
      </w:tr>
    </w:tbl>
    <w:p w:rsidR="00EB3808" w:rsidRDefault="00EB3808" w:rsidP="00500824">
      <w:pPr>
        <w:spacing w:line="276" w:lineRule="auto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  <w:r w:rsidRPr="004B3FBF">
        <w:rPr>
          <w:rFonts w:ascii="Times New Roman" w:hAnsi="Times New Roman" w:cs="Times New Roman"/>
          <w:b/>
          <w:bCs/>
          <w:sz w:val="24"/>
          <w:szCs w:val="24"/>
        </w:rPr>
        <w:t>Аналоговые и контактные параметры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Приложение 1</w:t>
      </w:r>
    </w:p>
    <w:p w:rsidR="00EB3808" w:rsidRPr="004B3FBF" w:rsidRDefault="00EB3808" w:rsidP="00500824">
      <w:pPr>
        <w:spacing w:line="276" w:lineRule="auto"/>
        <w:ind w:firstLine="851"/>
        <w:rPr>
          <w:rFonts w:ascii="Times New Roman" w:hAnsi="Times New Roman" w:cs="Times New Roman"/>
          <w:b/>
          <w:bCs/>
          <w:sz w:val="20"/>
          <w:szCs w:val="20"/>
        </w:rPr>
      </w:pPr>
      <w:r w:rsidRPr="004B3FBF"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tbl>
      <w:tblPr>
        <w:tblpPr w:leftFromText="180" w:rightFromText="180" w:vertAnchor="page" w:horzAnchor="margin" w:tblpXSpec="center" w:tblpY="1002"/>
        <w:tblW w:w="14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/>
      </w:tblPr>
      <w:tblGrid>
        <w:gridCol w:w="555"/>
        <w:gridCol w:w="1987"/>
        <w:gridCol w:w="2112"/>
        <w:gridCol w:w="420"/>
        <w:gridCol w:w="283"/>
        <w:gridCol w:w="282"/>
        <w:gridCol w:w="283"/>
        <w:gridCol w:w="282"/>
        <w:gridCol w:w="283"/>
        <w:gridCol w:w="282"/>
        <w:gridCol w:w="283"/>
        <w:gridCol w:w="293"/>
        <w:gridCol w:w="273"/>
        <w:gridCol w:w="434"/>
        <w:gridCol w:w="325"/>
        <w:gridCol w:w="282"/>
        <w:gridCol w:w="283"/>
        <w:gridCol w:w="282"/>
        <w:gridCol w:w="283"/>
        <w:gridCol w:w="282"/>
        <w:gridCol w:w="283"/>
        <w:gridCol w:w="287"/>
        <w:gridCol w:w="272"/>
        <w:gridCol w:w="851"/>
        <w:gridCol w:w="850"/>
        <w:gridCol w:w="851"/>
        <w:gridCol w:w="992"/>
      </w:tblGrid>
      <w:tr w:rsidR="00EB3808" w:rsidRPr="006F3214">
        <w:trPr>
          <w:trHeight w:val="551"/>
        </w:trPr>
        <w:tc>
          <w:tcPr>
            <w:tcW w:w="14175" w:type="dxa"/>
            <w:gridSpan w:val="27"/>
            <w:tcBorders>
              <w:top w:val="nil"/>
              <w:left w:val="nil"/>
              <w:right w:val="nil"/>
            </w:tcBorders>
          </w:tcPr>
          <w:p w:rsidR="00EB3808" w:rsidRPr="006F3214" w:rsidRDefault="00EB3808" w:rsidP="006F3214">
            <w:pPr>
              <w:spacing w:after="0" w:line="240" w:lineRule="auto"/>
              <w:ind w:left="-108" w:right="118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Приложение 1</w:t>
            </w:r>
          </w:p>
        </w:tc>
      </w:tr>
      <w:tr w:rsidR="00EB3808" w:rsidRPr="006F3214">
        <w:trPr>
          <w:trHeight w:val="551"/>
        </w:trPr>
        <w:tc>
          <w:tcPr>
            <w:tcW w:w="555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</w:rPr>
              <w:t>№</w:t>
            </w:r>
          </w:p>
        </w:tc>
        <w:tc>
          <w:tcPr>
            <w:tcW w:w="1987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</w:rPr>
              <w:t>Параметр</w:t>
            </w:r>
          </w:p>
        </w:tc>
        <w:tc>
          <w:tcPr>
            <w:tcW w:w="211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</w:rPr>
              <w:t>Индекс</w:t>
            </w:r>
          </w:p>
        </w:tc>
        <w:tc>
          <w:tcPr>
            <w:tcW w:w="420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3" w:right="-17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Поток</w:t>
            </w:r>
          </w:p>
        </w:tc>
        <w:tc>
          <w:tcPr>
            <w:tcW w:w="2271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Адрес параметра</w:t>
            </w:r>
          </w:p>
        </w:tc>
        <w:tc>
          <w:tcPr>
            <w:tcW w:w="273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4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Поток</w:t>
            </w:r>
          </w:p>
        </w:tc>
        <w:tc>
          <w:tcPr>
            <w:tcW w:w="2307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Адрес параметра   ЗУ</w:t>
            </w:r>
          </w:p>
        </w:tc>
        <w:tc>
          <w:tcPr>
            <w:tcW w:w="272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Период</w:t>
            </w:r>
          </w:p>
        </w:tc>
        <w:tc>
          <w:tcPr>
            <w:tcW w:w="850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Частота</w:t>
            </w:r>
          </w:p>
        </w:tc>
        <w:tc>
          <w:tcPr>
            <w:tcW w:w="851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№ Вх. ячейки</w:t>
            </w:r>
          </w:p>
        </w:tc>
        <w:tc>
          <w:tcPr>
            <w:tcW w:w="99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 xml:space="preserve">Соедин. ЯЛК/ </w:t>
            </w:r>
          </w:p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№ конт.</w:t>
            </w:r>
          </w:p>
        </w:tc>
      </w:tr>
      <w:tr w:rsidR="00EB3808" w:rsidRPr="006F3214">
        <w:trPr>
          <w:trHeight w:val="418"/>
        </w:trPr>
        <w:tc>
          <w:tcPr>
            <w:tcW w:w="555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7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1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3" w:right="-16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А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В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С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D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T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P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4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А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В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С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D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T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P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А34</w:t>
            </w:r>
          </w:p>
        </w:tc>
        <w:tc>
          <w:tcPr>
            <w:tcW w:w="21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Свободный адрес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А35</w:t>
            </w:r>
          </w:p>
        </w:tc>
        <w:tc>
          <w:tcPr>
            <w:tcW w:w="21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Вх.13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17</w:t>
            </w: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А36</w:t>
            </w:r>
          </w:p>
        </w:tc>
        <w:tc>
          <w:tcPr>
            <w:tcW w:w="21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Свободный адрес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А37</w:t>
            </w:r>
          </w:p>
        </w:tc>
        <w:tc>
          <w:tcPr>
            <w:tcW w:w="21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6,2В_Х3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Вх.60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2</w:t>
            </w: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А38</w:t>
            </w:r>
          </w:p>
        </w:tc>
        <w:tc>
          <w:tcPr>
            <w:tcW w:w="21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Признак НП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А39</w:t>
            </w:r>
          </w:p>
        </w:tc>
        <w:tc>
          <w:tcPr>
            <w:tcW w:w="21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Признак БП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А40</w:t>
            </w:r>
          </w:p>
        </w:tc>
        <w:tc>
          <w:tcPr>
            <w:tcW w:w="21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27В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А41</w:t>
            </w:r>
          </w:p>
        </w:tc>
        <w:tc>
          <w:tcPr>
            <w:tcW w:w="21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27В НП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А42</w:t>
            </w:r>
          </w:p>
        </w:tc>
        <w:tc>
          <w:tcPr>
            <w:tcW w:w="21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27В БП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А43</w:t>
            </w:r>
          </w:p>
        </w:tc>
        <w:tc>
          <w:tcPr>
            <w:tcW w:w="21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Вх.24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31</w:t>
            </w: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А44</w:t>
            </w:r>
          </w:p>
        </w:tc>
        <w:tc>
          <w:tcPr>
            <w:tcW w:w="21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Сч. Каналов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А45</w:t>
            </w:r>
          </w:p>
        </w:tc>
        <w:tc>
          <w:tcPr>
            <w:tcW w:w="21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Сч. Времени мл.р.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А46</w:t>
            </w:r>
          </w:p>
        </w:tc>
        <w:tc>
          <w:tcPr>
            <w:tcW w:w="21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Сч. Времени ст.р.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А47</w:t>
            </w:r>
          </w:p>
        </w:tc>
        <w:tc>
          <w:tcPr>
            <w:tcW w:w="21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 байт от ВА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1843" w:type="dxa"/>
            <w:gridSpan w:val="2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Контакты Х1/(31-34) ячейки ЯП-А</w:t>
            </w: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А48</w:t>
            </w:r>
          </w:p>
        </w:tc>
        <w:tc>
          <w:tcPr>
            <w:tcW w:w="21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 байт  от ВА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1843" w:type="dxa"/>
            <w:gridSpan w:val="2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А49</w:t>
            </w:r>
          </w:p>
        </w:tc>
        <w:tc>
          <w:tcPr>
            <w:tcW w:w="21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 байт  от ВА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1843" w:type="dxa"/>
            <w:gridSpan w:val="2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А50</w:t>
            </w:r>
          </w:p>
        </w:tc>
        <w:tc>
          <w:tcPr>
            <w:tcW w:w="21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 байт  от ВА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1843" w:type="dxa"/>
            <w:gridSpan w:val="2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А51</w:t>
            </w:r>
          </w:p>
        </w:tc>
        <w:tc>
          <w:tcPr>
            <w:tcW w:w="21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 байт  от ВА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1843" w:type="dxa"/>
            <w:gridSpan w:val="2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А52</w:t>
            </w:r>
          </w:p>
        </w:tc>
        <w:tc>
          <w:tcPr>
            <w:tcW w:w="21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 байт  от ВА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1843" w:type="dxa"/>
            <w:gridSpan w:val="2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А53</w:t>
            </w:r>
          </w:p>
        </w:tc>
        <w:tc>
          <w:tcPr>
            <w:tcW w:w="21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Вх.76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23</w:t>
            </w: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А54</w:t>
            </w:r>
          </w:p>
        </w:tc>
        <w:tc>
          <w:tcPr>
            <w:tcW w:w="211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Вх.77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25</w:t>
            </w: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А55</w:t>
            </w:r>
          </w:p>
        </w:tc>
        <w:tc>
          <w:tcPr>
            <w:tcW w:w="211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Вх.80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29</w:t>
            </w: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А56</w:t>
            </w:r>
          </w:p>
        </w:tc>
        <w:tc>
          <w:tcPr>
            <w:tcW w:w="211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Свободный адрес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А57</w:t>
            </w:r>
          </w:p>
        </w:tc>
        <w:tc>
          <w:tcPr>
            <w:tcW w:w="211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Свободный адрес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А58</w:t>
            </w:r>
          </w:p>
        </w:tc>
        <w:tc>
          <w:tcPr>
            <w:tcW w:w="211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Свободный адрес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А59</w:t>
            </w:r>
          </w:p>
        </w:tc>
        <w:tc>
          <w:tcPr>
            <w:tcW w:w="211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Свободный адрес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rPr>
          <w:trHeight w:val="42"/>
        </w:trPr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А60</w:t>
            </w:r>
          </w:p>
        </w:tc>
        <w:tc>
          <w:tcPr>
            <w:tcW w:w="211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Свободный адрес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А61</w:t>
            </w:r>
          </w:p>
        </w:tc>
        <w:tc>
          <w:tcPr>
            <w:tcW w:w="211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Свободный адрес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А62</w:t>
            </w:r>
          </w:p>
        </w:tc>
        <w:tc>
          <w:tcPr>
            <w:tcW w:w="211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Свободный адрес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413C32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</w:pPr>
            <w:r w:rsidRPr="00413C3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cyan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</w:t>
            </w:r>
          </w:p>
        </w:tc>
        <w:tc>
          <w:tcPr>
            <w:tcW w:w="19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Эталонная </w:t>
            </w:r>
          </w:p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калибровка </w:t>
            </w:r>
          </w:p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БСИ 6,2В</w:t>
            </w:r>
          </w:p>
        </w:tc>
        <w:tc>
          <w:tcPr>
            <w:tcW w:w="21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Эт. К 0-100 (1)</w:t>
            </w: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П1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EB3808" w:rsidRDefault="00EB3808" w:rsidP="007B7F0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Приложение 1</w:t>
      </w:r>
    </w:p>
    <w:tbl>
      <w:tblPr>
        <w:tblW w:w="14175" w:type="dxa"/>
        <w:tblInd w:w="-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/>
      </w:tblPr>
      <w:tblGrid>
        <w:gridCol w:w="556"/>
        <w:gridCol w:w="1993"/>
        <w:gridCol w:w="2125"/>
        <w:gridCol w:w="425"/>
        <w:gridCol w:w="284"/>
        <w:gridCol w:w="283"/>
        <w:gridCol w:w="284"/>
        <w:gridCol w:w="283"/>
        <w:gridCol w:w="284"/>
        <w:gridCol w:w="283"/>
        <w:gridCol w:w="284"/>
        <w:gridCol w:w="283"/>
        <w:gridCol w:w="274"/>
        <w:gridCol w:w="425"/>
        <w:gridCol w:w="326"/>
        <w:gridCol w:w="283"/>
        <w:gridCol w:w="284"/>
        <w:gridCol w:w="283"/>
        <w:gridCol w:w="284"/>
        <w:gridCol w:w="283"/>
        <w:gridCol w:w="284"/>
        <w:gridCol w:w="283"/>
        <w:gridCol w:w="255"/>
        <w:gridCol w:w="851"/>
        <w:gridCol w:w="850"/>
        <w:gridCol w:w="851"/>
        <w:gridCol w:w="992"/>
      </w:tblGrid>
      <w:tr w:rsidR="00EB3808" w:rsidRPr="006F3214">
        <w:trPr>
          <w:trHeight w:val="409"/>
        </w:trPr>
        <w:tc>
          <w:tcPr>
            <w:tcW w:w="55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</w:rPr>
              <w:t>№</w:t>
            </w:r>
          </w:p>
        </w:tc>
        <w:tc>
          <w:tcPr>
            <w:tcW w:w="199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</w:rPr>
              <w:t>Параметр</w:t>
            </w:r>
          </w:p>
        </w:tc>
        <w:tc>
          <w:tcPr>
            <w:tcW w:w="2125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</w:rPr>
              <w:t>Индекс</w:t>
            </w:r>
          </w:p>
        </w:tc>
        <w:tc>
          <w:tcPr>
            <w:tcW w:w="425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Поток</w:t>
            </w:r>
          </w:p>
        </w:tc>
        <w:tc>
          <w:tcPr>
            <w:tcW w:w="2268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Адрес параметра</w:t>
            </w:r>
          </w:p>
        </w:tc>
        <w:tc>
          <w:tcPr>
            <w:tcW w:w="274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Поток</w:t>
            </w:r>
          </w:p>
        </w:tc>
        <w:tc>
          <w:tcPr>
            <w:tcW w:w="2310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Адрес параметра   ЗУ</w:t>
            </w:r>
          </w:p>
        </w:tc>
        <w:tc>
          <w:tcPr>
            <w:tcW w:w="255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Период</w:t>
            </w:r>
          </w:p>
        </w:tc>
        <w:tc>
          <w:tcPr>
            <w:tcW w:w="850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Частота</w:t>
            </w:r>
          </w:p>
        </w:tc>
        <w:tc>
          <w:tcPr>
            <w:tcW w:w="851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№ Вх. ячейки</w:t>
            </w:r>
          </w:p>
        </w:tc>
        <w:tc>
          <w:tcPr>
            <w:tcW w:w="99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 xml:space="preserve">Соедин. ячейки/ </w:t>
            </w:r>
          </w:p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№ конт.</w:t>
            </w:r>
          </w:p>
        </w:tc>
      </w:tr>
      <w:tr w:rsidR="00EB3808" w:rsidRPr="006F3214">
        <w:trPr>
          <w:trHeight w:val="418"/>
        </w:trPr>
        <w:tc>
          <w:tcPr>
            <w:tcW w:w="55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993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125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425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3" w:right="-169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А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В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С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D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T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P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А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В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С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D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T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P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14175" w:type="dxa"/>
            <w:gridSpan w:val="27"/>
            <w:vAlign w:val="center"/>
          </w:tcPr>
          <w:p w:rsidR="00EB3808" w:rsidRPr="006F3214" w:rsidRDefault="00EB3808" w:rsidP="006F321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Контактные параметры (МКС-1 )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К1-К8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4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5" w:type="dxa"/>
            <w:vMerge w:val="restart"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843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Ячейка ЯЛК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К1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Вх.33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6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84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К2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02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02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Вх.36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10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К3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03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03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Вх.37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11</w:t>
            </w:r>
          </w:p>
        </w:tc>
      </w:tr>
      <w:tr w:rsidR="00EB3808" w:rsidRPr="006F3214">
        <w:trPr>
          <w:trHeight w:val="60"/>
        </w:trPr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К4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04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04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Вх.38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13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К5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Вх.48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26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К6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06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06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Вх.49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27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К7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07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07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Вх.51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30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К8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08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08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Вх.52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31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К9-К16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843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Ячейка ЯЛК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К9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Вх.58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41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К10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02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02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Вх.44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21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К11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03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03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Вх.53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33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К12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04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04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Вх.54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34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К13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Вх.55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35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К14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06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06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Вх.56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39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К15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07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07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Вх.67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11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К16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08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08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Вх.68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13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К17-К24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843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Ячейка ЯЛК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К17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Вх.69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14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К18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02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02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Вх.70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15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К19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03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03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Вх.86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39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К20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04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04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Вх.87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40</w:t>
            </w: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К21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Вх.14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18</w:t>
            </w:r>
          </w:p>
        </w:tc>
      </w:tr>
      <w:tr w:rsidR="00EB3808" w:rsidRPr="006F3214">
        <w:tc>
          <w:tcPr>
            <w:tcW w:w="556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106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К22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Сигнал 1 с ЯСМ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06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06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1 Х1/12 ячейка ЯСМ</w:t>
            </w:r>
          </w:p>
        </w:tc>
      </w:tr>
      <w:tr w:rsidR="00EB3808" w:rsidRPr="006F3214">
        <w:trPr>
          <w:trHeight w:val="151"/>
        </w:trPr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К23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Сигнал 2 с ЯСМ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07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07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2 Х1/13 ячейка ЯСМ</w:t>
            </w: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К24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08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08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К25-К32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843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Ячейка ЯГР</w:t>
            </w: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110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К25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18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Х1/41</w:t>
            </w: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К26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02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02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16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Х1/39</w:t>
            </w: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К27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03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03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17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Х1/40</w:t>
            </w: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К28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04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04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19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Х2/22</w:t>
            </w: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114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К29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20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Х2/23</w:t>
            </w: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К30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06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06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Канал 21 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Х2/24</w:t>
            </w: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К31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07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07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22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Х2/25</w:t>
            </w: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</w:t>
            </w:r>
          </w:p>
        </w:tc>
        <w:tc>
          <w:tcPr>
            <w:tcW w:w="199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К32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08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08</w:t>
            </w:r>
          </w:p>
        </w:tc>
        <w:tc>
          <w:tcPr>
            <w:tcW w:w="255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Канал 23 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Х2/26</w:t>
            </w:r>
          </w:p>
        </w:tc>
      </w:tr>
    </w:tbl>
    <w:p w:rsidR="00EB3808" w:rsidRPr="008F2F98" w:rsidRDefault="00EB3808" w:rsidP="007B7F09">
      <w:pPr>
        <w:rPr>
          <w:rFonts w:ascii="Times New Roman" w:hAnsi="Times New Roman" w:cs="Times New Roman"/>
          <w:sz w:val="20"/>
          <w:szCs w:val="20"/>
        </w:rPr>
      </w:pPr>
    </w:p>
    <w:p w:rsidR="00EB3808" w:rsidRPr="008F2F98" w:rsidRDefault="00EB3808" w:rsidP="002D7E6B">
      <w:pPr>
        <w:ind w:right="425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Приложение 1</w:t>
      </w:r>
    </w:p>
    <w:tbl>
      <w:tblPr>
        <w:tblW w:w="14459" w:type="dxa"/>
        <w:tblInd w:w="-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/>
      </w:tblPr>
      <w:tblGrid>
        <w:gridCol w:w="556"/>
        <w:gridCol w:w="1993"/>
        <w:gridCol w:w="2125"/>
        <w:gridCol w:w="425"/>
        <w:gridCol w:w="284"/>
        <w:gridCol w:w="283"/>
        <w:gridCol w:w="284"/>
        <w:gridCol w:w="283"/>
        <w:gridCol w:w="284"/>
        <w:gridCol w:w="283"/>
        <w:gridCol w:w="284"/>
        <w:gridCol w:w="283"/>
        <w:gridCol w:w="274"/>
        <w:gridCol w:w="425"/>
        <w:gridCol w:w="326"/>
        <w:gridCol w:w="283"/>
        <w:gridCol w:w="284"/>
        <w:gridCol w:w="283"/>
        <w:gridCol w:w="284"/>
        <w:gridCol w:w="283"/>
        <w:gridCol w:w="284"/>
        <w:gridCol w:w="283"/>
        <w:gridCol w:w="255"/>
        <w:gridCol w:w="851"/>
        <w:gridCol w:w="850"/>
        <w:gridCol w:w="851"/>
        <w:gridCol w:w="1276"/>
      </w:tblGrid>
      <w:tr w:rsidR="00EB3808" w:rsidRPr="006F3214">
        <w:trPr>
          <w:trHeight w:val="551"/>
        </w:trPr>
        <w:tc>
          <w:tcPr>
            <w:tcW w:w="55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</w:rPr>
              <w:t>№</w:t>
            </w:r>
          </w:p>
        </w:tc>
        <w:tc>
          <w:tcPr>
            <w:tcW w:w="199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</w:rPr>
              <w:t>Параметр</w:t>
            </w:r>
          </w:p>
        </w:tc>
        <w:tc>
          <w:tcPr>
            <w:tcW w:w="2125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</w:rPr>
              <w:t>Индекс</w:t>
            </w:r>
          </w:p>
        </w:tc>
        <w:tc>
          <w:tcPr>
            <w:tcW w:w="425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3" w:right="-17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Поток</w:t>
            </w:r>
          </w:p>
        </w:tc>
        <w:tc>
          <w:tcPr>
            <w:tcW w:w="2268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Адрес параметра</w:t>
            </w:r>
          </w:p>
        </w:tc>
        <w:tc>
          <w:tcPr>
            <w:tcW w:w="274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Поток</w:t>
            </w:r>
          </w:p>
        </w:tc>
        <w:tc>
          <w:tcPr>
            <w:tcW w:w="2310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 xml:space="preserve">Адрес параметра   ЗУ </w:t>
            </w:r>
          </w:p>
        </w:tc>
        <w:tc>
          <w:tcPr>
            <w:tcW w:w="255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Период</w:t>
            </w:r>
          </w:p>
        </w:tc>
        <w:tc>
          <w:tcPr>
            <w:tcW w:w="850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Частота</w:t>
            </w:r>
          </w:p>
        </w:tc>
        <w:tc>
          <w:tcPr>
            <w:tcW w:w="851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№ Вх. ячейки</w:t>
            </w:r>
          </w:p>
        </w:tc>
        <w:tc>
          <w:tcPr>
            <w:tcW w:w="127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 xml:space="preserve">Соедин. ячейки/ </w:t>
            </w:r>
          </w:p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№ конт.</w:t>
            </w:r>
          </w:p>
        </w:tc>
      </w:tr>
      <w:tr w:rsidR="00EB3808" w:rsidRPr="006F3214">
        <w:trPr>
          <w:trHeight w:val="418"/>
        </w:trPr>
        <w:tc>
          <w:tcPr>
            <w:tcW w:w="55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993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125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425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3" w:right="-169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А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В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С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D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T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P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А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В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С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D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T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lang w:val="en-US"/>
              </w:rPr>
              <w:t>P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К33-К40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212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Ячейка ЯГР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К33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24</w:t>
            </w:r>
          </w:p>
        </w:tc>
        <w:tc>
          <w:tcPr>
            <w:tcW w:w="12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Х2/27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К34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02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02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Канал 25 </w:t>
            </w:r>
          </w:p>
        </w:tc>
        <w:tc>
          <w:tcPr>
            <w:tcW w:w="12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Х2/28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К35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03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03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26</w:t>
            </w:r>
          </w:p>
        </w:tc>
        <w:tc>
          <w:tcPr>
            <w:tcW w:w="12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Х2/29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К36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exact"/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04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04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К37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exact"/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124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К38</w:t>
            </w: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exact"/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06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06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5" w:type="dxa"/>
          </w:tcPr>
          <w:p w:rsidR="00EB3808" w:rsidRPr="006F3214" w:rsidRDefault="00EB3808" w:rsidP="006F3214">
            <w:pPr>
              <w:spacing w:after="0" w:line="240" w:lineRule="exact"/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212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Ячейка ЯЛК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К39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07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07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Вх.17</w:t>
            </w:r>
          </w:p>
        </w:tc>
        <w:tc>
          <w:tcPr>
            <w:tcW w:w="1276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22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К40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08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08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Вх.21</w:t>
            </w:r>
          </w:p>
        </w:tc>
        <w:tc>
          <w:tcPr>
            <w:tcW w:w="1276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27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К41-К48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212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Ячейка ЯЛК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К41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Вх.62</w:t>
            </w:r>
          </w:p>
        </w:tc>
        <w:tc>
          <w:tcPr>
            <w:tcW w:w="12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3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129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К42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02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02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Вх.63</w:t>
            </w:r>
          </w:p>
        </w:tc>
        <w:tc>
          <w:tcPr>
            <w:tcW w:w="1276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6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130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К43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03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03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Вх.64</w:t>
            </w:r>
          </w:p>
        </w:tc>
        <w:tc>
          <w:tcPr>
            <w:tcW w:w="1276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Х3 / 7 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131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К44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04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04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Вх.65</w:t>
            </w:r>
          </w:p>
        </w:tc>
        <w:tc>
          <w:tcPr>
            <w:tcW w:w="1276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Х3 / 9 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К45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Вх.66</w:t>
            </w:r>
          </w:p>
        </w:tc>
        <w:tc>
          <w:tcPr>
            <w:tcW w:w="1276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10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133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К46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06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06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Вх.67</w:t>
            </w:r>
          </w:p>
        </w:tc>
        <w:tc>
          <w:tcPr>
            <w:tcW w:w="1276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11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К47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07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07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Вх.68</w:t>
            </w:r>
          </w:p>
        </w:tc>
        <w:tc>
          <w:tcPr>
            <w:tcW w:w="1276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Х3 / 13 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К48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08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08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Вх.69</w:t>
            </w:r>
          </w:p>
        </w:tc>
        <w:tc>
          <w:tcPr>
            <w:tcW w:w="1276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14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136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К49-К56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Обмен с ВА 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137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К49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Команда 1 (от ВА)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8" w:type="dxa"/>
            <w:gridSpan w:val="4"/>
            <w:vAlign w:val="bottom"/>
          </w:tcPr>
          <w:p w:rsidR="00EB3808" w:rsidRPr="006F3214" w:rsidRDefault="00EB3808" w:rsidP="006F3214">
            <w:pPr>
              <w:spacing w:after="0" w:line="240" w:lineRule="auto"/>
              <w:ind w:left="-169" w:firstLine="169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Команда 1 от ВА адрес 9 канала МКО № 3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138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К50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Команда 2 (от ВА)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02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02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8" w:type="dxa"/>
            <w:gridSpan w:val="4"/>
            <w:vAlign w:val="bottom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Команда 2 от ВА адрес 9 канала МКО № 3</w:t>
            </w: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139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К51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Донесение 1 (от ВА)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03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03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ячейка ЯСМ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Вх.1</w:t>
            </w:r>
          </w:p>
        </w:tc>
        <w:tc>
          <w:tcPr>
            <w:tcW w:w="12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Х1/12</w:t>
            </w:r>
          </w:p>
        </w:tc>
      </w:tr>
      <w:tr w:rsidR="00EB3808" w:rsidRPr="006F3214">
        <w:tc>
          <w:tcPr>
            <w:tcW w:w="556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К52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Донесение 2 (от ВА)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04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04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ячейка ЯСМ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2</w:t>
            </w:r>
          </w:p>
        </w:tc>
        <w:tc>
          <w:tcPr>
            <w:tcW w:w="12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Х1/13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141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К53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Донесение 3 (для ВА)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8" w:type="dxa"/>
            <w:gridSpan w:val="4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Признак питания БСИ от БИ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142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К54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Донесение 4 (для ВА) 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06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06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8" w:type="dxa"/>
            <w:gridSpan w:val="4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Результат самоконтроля БСИ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143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К57-К64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25" w:right="-3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Самоконтроль БСИ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212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Внутренний опрос БСИ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57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ЯЛК-96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01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58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ЯТП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02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02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146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59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ЯСМ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03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03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60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ЯП-А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04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0</w:t>
            </w: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148</w:t>
            </w: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61</w:t>
            </w: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ЯГР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05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74" w:type="dxa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5" w:type="dxa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rPr>
          <w:trHeight w:val="305"/>
        </w:trPr>
        <w:tc>
          <w:tcPr>
            <w:tcW w:w="14459" w:type="dxa"/>
            <w:gridSpan w:val="27"/>
            <w:vAlign w:val="center"/>
          </w:tcPr>
          <w:p w:rsidR="00EB3808" w:rsidRPr="006F3214" w:rsidRDefault="00EB3808" w:rsidP="006F321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4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5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rPr>
          <w:trHeight w:val="151"/>
        </w:trPr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EB3808" w:rsidRPr="008F2F98" w:rsidRDefault="00EB3808" w:rsidP="002D7E6B">
      <w:pPr>
        <w:ind w:right="567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Приложение 1</w:t>
      </w:r>
    </w:p>
    <w:tbl>
      <w:tblPr>
        <w:tblW w:w="14175" w:type="dxa"/>
        <w:tblInd w:w="-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/>
      </w:tblPr>
      <w:tblGrid>
        <w:gridCol w:w="563"/>
        <w:gridCol w:w="1958"/>
        <w:gridCol w:w="2154"/>
        <w:gridCol w:w="428"/>
        <w:gridCol w:w="279"/>
        <w:gridCol w:w="280"/>
        <w:gridCol w:w="281"/>
        <w:gridCol w:w="281"/>
        <w:gridCol w:w="281"/>
        <w:gridCol w:w="280"/>
        <w:gridCol w:w="281"/>
        <w:gridCol w:w="305"/>
        <w:gridCol w:w="284"/>
        <w:gridCol w:w="420"/>
        <w:gridCol w:w="316"/>
        <w:gridCol w:w="280"/>
        <w:gridCol w:w="281"/>
        <w:gridCol w:w="280"/>
        <w:gridCol w:w="281"/>
        <w:gridCol w:w="280"/>
        <w:gridCol w:w="281"/>
        <w:gridCol w:w="274"/>
        <w:gridCol w:w="271"/>
        <w:gridCol w:w="847"/>
        <w:gridCol w:w="843"/>
        <w:gridCol w:w="874"/>
        <w:gridCol w:w="992"/>
      </w:tblGrid>
      <w:tr w:rsidR="00EB3808" w:rsidRPr="006F3214">
        <w:trPr>
          <w:trHeight w:val="409"/>
        </w:trPr>
        <w:tc>
          <w:tcPr>
            <w:tcW w:w="56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1958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Параметр</w:t>
            </w:r>
          </w:p>
        </w:tc>
        <w:tc>
          <w:tcPr>
            <w:tcW w:w="2154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Индекс</w:t>
            </w:r>
          </w:p>
        </w:tc>
        <w:tc>
          <w:tcPr>
            <w:tcW w:w="428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3" w:right="-175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Поток</w:t>
            </w:r>
          </w:p>
        </w:tc>
        <w:tc>
          <w:tcPr>
            <w:tcW w:w="2268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Адрес параметра</w:t>
            </w:r>
          </w:p>
        </w:tc>
        <w:tc>
          <w:tcPr>
            <w:tcW w:w="284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20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Поток</w:t>
            </w:r>
          </w:p>
        </w:tc>
        <w:tc>
          <w:tcPr>
            <w:tcW w:w="2273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Адрес параметра   ЗУ</w:t>
            </w:r>
          </w:p>
        </w:tc>
        <w:tc>
          <w:tcPr>
            <w:tcW w:w="271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firstLine="8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Период</w:t>
            </w:r>
          </w:p>
        </w:tc>
        <w:tc>
          <w:tcPr>
            <w:tcW w:w="84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108" w:hanging="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Частота</w:t>
            </w:r>
          </w:p>
        </w:tc>
        <w:tc>
          <w:tcPr>
            <w:tcW w:w="874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Вх. ячейки</w:t>
            </w:r>
          </w:p>
        </w:tc>
        <w:tc>
          <w:tcPr>
            <w:tcW w:w="99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Соедин. ячейки/ </w:t>
            </w:r>
          </w:p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конт.</w:t>
            </w:r>
          </w:p>
        </w:tc>
      </w:tr>
      <w:tr w:rsidR="00EB3808" w:rsidRPr="006F3214">
        <w:trPr>
          <w:trHeight w:val="418"/>
        </w:trPr>
        <w:tc>
          <w:tcPr>
            <w:tcW w:w="563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58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54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3" w:right="-16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E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X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0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E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X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4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14175" w:type="dxa"/>
            <w:gridSpan w:val="27"/>
            <w:vAlign w:val="center"/>
          </w:tcPr>
          <w:p w:rsidR="00EB3808" w:rsidRPr="006F3214" w:rsidRDefault="00EB3808" w:rsidP="006F321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Аналоговые параметры МКА-2  адрес А50 В41  256Гц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МКА-2 (ЗУ) адрес А60 В41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153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Калибровка ЯГР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К0-100 (2)</w:t>
            </w: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4</w:t>
            </w: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16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4</w:t>
            </w: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1866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Ячейка ЯГР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154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А68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9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16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5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Х1/26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155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А69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9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16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6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Х1/27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А70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9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16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7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Х1/28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157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А71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9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16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8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Х1/29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158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А72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9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16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1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Х1/22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А73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9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16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2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Х1/23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А74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9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16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3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Х1/24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161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А75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9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16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4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Х1/25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А76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9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16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9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Х1/30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А77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9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16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10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Х1/31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164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А78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9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16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11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Х1/32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165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А79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9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16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12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Х1/33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А80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9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16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15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Х1/37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167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А81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9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16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13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Х1/34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168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А82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9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16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14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Х1/35</w:t>
            </w:r>
          </w:p>
        </w:tc>
      </w:tr>
      <w:tr w:rsidR="00EB3808" w:rsidRPr="006F3214">
        <w:tc>
          <w:tcPr>
            <w:tcW w:w="14175" w:type="dxa"/>
            <w:gridSpan w:val="27"/>
            <w:vAlign w:val="center"/>
          </w:tcPr>
          <w:p w:rsidR="00EB3808" w:rsidRPr="006F3214" w:rsidRDefault="00EB3808" w:rsidP="006F3214">
            <w:pPr>
              <w:spacing w:before="120" w:after="120" w:line="240" w:lineRule="auto"/>
              <w:ind w:right="-17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Аналоговые параметры БСИ МКА-3 адрес А70 В21 256Гц </w:t>
            </w: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МКА-3 (ЗУ) адрес А70 В41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169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Калибровка БСИ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 0-100 (1)</w:t>
            </w: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31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1866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ячейка ЯЛК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А83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31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Вх.82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Х3 / 31</w:t>
            </w:r>
          </w:p>
        </w:tc>
      </w:tr>
      <w:tr w:rsidR="00EB3808" w:rsidRPr="006F3214">
        <w:tc>
          <w:tcPr>
            <w:tcW w:w="563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171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А84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31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Вх.83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Х3 / 33</w:t>
            </w:r>
          </w:p>
        </w:tc>
      </w:tr>
      <w:tr w:rsidR="00EB3808" w:rsidRPr="006F3214">
        <w:tc>
          <w:tcPr>
            <w:tcW w:w="563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172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А85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31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Вх.84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Х3 / 34</w:t>
            </w:r>
          </w:p>
        </w:tc>
      </w:tr>
      <w:tr w:rsidR="00EB3808" w:rsidRPr="006F3214">
        <w:tc>
          <w:tcPr>
            <w:tcW w:w="563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173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А86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31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Вх.85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Х3 / 35</w:t>
            </w:r>
          </w:p>
        </w:tc>
      </w:tr>
      <w:tr w:rsidR="00EB3808" w:rsidRPr="006F3214">
        <w:tc>
          <w:tcPr>
            <w:tcW w:w="563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174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А87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31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3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 / 3</w:t>
            </w:r>
          </w:p>
        </w:tc>
      </w:tr>
      <w:tr w:rsidR="00EB3808" w:rsidRPr="006F3214">
        <w:tc>
          <w:tcPr>
            <w:tcW w:w="563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175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А88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31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11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 / 14</w:t>
            </w:r>
          </w:p>
        </w:tc>
      </w:tr>
      <w:tr w:rsidR="00EB3808" w:rsidRPr="006F3214">
        <w:tc>
          <w:tcPr>
            <w:tcW w:w="563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176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А89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31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10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 / 13</w:t>
            </w:r>
          </w:p>
        </w:tc>
      </w:tr>
      <w:tr w:rsidR="00EB3808" w:rsidRPr="006F3214">
        <w:tc>
          <w:tcPr>
            <w:tcW w:w="563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177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А90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31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74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Х3 / 21</w:t>
            </w:r>
          </w:p>
        </w:tc>
      </w:tr>
      <w:tr w:rsidR="00EB3808" w:rsidRPr="006F3214">
        <w:trPr>
          <w:trHeight w:val="42"/>
        </w:trPr>
        <w:tc>
          <w:tcPr>
            <w:tcW w:w="563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178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А91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31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78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Х3 / 26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179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А92</w:t>
            </w: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31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81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Х3 / 30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5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1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56" w:type="dxa"/>
            <w:gridSpan w:val="4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ячейка ЯГР</w:t>
            </w:r>
          </w:p>
        </w:tc>
      </w:tr>
      <w:tr w:rsidR="00EB3808" w:rsidRPr="006F3214">
        <w:tc>
          <w:tcPr>
            <w:tcW w:w="563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А93</w:t>
            </w:r>
          </w:p>
        </w:tc>
        <w:tc>
          <w:tcPr>
            <w:tcW w:w="215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31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</w:tcPr>
          <w:p w:rsidR="00EB3808" w:rsidRPr="006F3214" w:rsidRDefault="00EB3808" w:rsidP="006F3214">
            <w:pPr>
              <w:spacing w:after="0" w:line="240" w:lineRule="auto"/>
              <w:ind w:right="-2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Канал 34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/39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181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А94</w:t>
            </w:r>
          </w:p>
        </w:tc>
        <w:tc>
          <w:tcPr>
            <w:tcW w:w="215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strike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31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</w:tcPr>
          <w:p w:rsidR="00EB3808" w:rsidRPr="006F3214" w:rsidRDefault="00EB3808" w:rsidP="006F3214">
            <w:pPr>
              <w:spacing w:after="0" w:line="240" w:lineRule="auto"/>
              <w:ind w:right="-2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Канал 35 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/40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5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strike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1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56" w:type="dxa"/>
            <w:gridSpan w:val="4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ячейка ЯЛК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182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А95</w:t>
            </w:r>
          </w:p>
        </w:tc>
        <w:tc>
          <w:tcPr>
            <w:tcW w:w="215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strike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31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30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2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183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А96</w:t>
            </w:r>
          </w:p>
        </w:tc>
        <w:tc>
          <w:tcPr>
            <w:tcW w:w="215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strike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31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31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3</w:t>
            </w:r>
          </w:p>
        </w:tc>
      </w:tr>
      <w:tr w:rsidR="00EB3808" w:rsidRPr="006F3214">
        <w:tc>
          <w:tcPr>
            <w:tcW w:w="56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184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А97</w:t>
            </w:r>
          </w:p>
        </w:tc>
        <w:tc>
          <w:tcPr>
            <w:tcW w:w="215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П2</w:t>
            </w:r>
          </w:p>
        </w:tc>
        <w:tc>
          <w:tcPr>
            <w:tcW w:w="31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1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</w:p>
        </w:tc>
        <w:tc>
          <w:tcPr>
            <w:tcW w:w="84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57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40</w:t>
            </w:r>
          </w:p>
        </w:tc>
      </w:tr>
    </w:tbl>
    <w:p w:rsidR="00EB3808" w:rsidRPr="008F2F98" w:rsidRDefault="00EB3808" w:rsidP="007B7F09">
      <w:pPr>
        <w:rPr>
          <w:rFonts w:ascii="Times New Roman" w:hAnsi="Times New Roman" w:cs="Times New Roman"/>
          <w:sz w:val="20"/>
          <w:szCs w:val="20"/>
        </w:rPr>
      </w:pPr>
      <w:r w:rsidRPr="008F2F98">
        <w:rPr>
          <w:rFonts w:ascii="Times New Roman" w:hAnsi="Times New Roman" w:cs="Times New Roman"/>
          <w:sz w:val="20"/>
          <w:szCs w:val="20"/>
        </w:rPr>
        <w:t xml:space="preserve">    </w:t>
      </w:r>
      <w:r w:rsidRPr="008F2F98">
        <w:rPr>
          <w:rFonts w:ascii="Times New Roman" w:hAnsi="Times New Roman" w:cs="Times New Roman"/>
          <w:sz w:val="20"/>
          <w:szCs w:val="20"/>
        </w:rPr>
        <w:br w:type="page"/>
      </w:r>
    </w:p>
    <w:tbl>
      <w:tblPr>
        <w:tblW w:w="14175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/>
      </w:tblPr>
      <w:tblGrid>
        <w:gridCol w:w="548"/>
        <w:gridCol w:w="1958"/>
        <w:gridCol w:w="2156"/>
        <w:gridCol w:w="422"/>
        <w:gridCol w:w="277"/>
        <w:gridCol w:w="280"/>
        <w:gridCol w:w="281"/>
        <w:gridCol w:w="280"/>
        <w:gridCol w:w="282"/>
        <w:gridCol w:w="281"/>
        <w:gridCol w:w="282"/>
        <w:gridCol w:w="302"/>
        <w:gridCol w:w="283"/>
        <w:gridCol w:w="424"/>
        <w:gridCol w:w="323"/>
        <w:gridCol w:w="282"/>
        <w:gridCol w:w="282"/>
        <w:gridCol w:w="282"/>
        <w:gridCol w:w="283"/>
        <w:gridCol w:w="282"/>
        <w:gridCol w:w="282"/>
        <w:gridCol w:w="284"/>
        <w:gridCol w:w="275"/>
        <w:gridCol w:w="851"/>
        <w:gridCol w:w="850"/>
        <w:gridCol w:w="851"/>
        <w:gridCol w:w="992"/>
      </w:tblGrid>
      <w:tr w:rsidR="00EB3808" w:rsidRPr="006F3214">
        <w:trPr>
          <w:trHeight w:val="409"/>
        </w:trPr>
        <w:tc>
          <w:tcPr>
            <w:tcW w:w="14175" w:type="dxa"/>
            <w:gridSpan w:val="27"/>
            <w:tcBorders>
              <w:top w:val="nil"/>
              <w:left w:val="nil"/>
              <w:right w:val="nil"/>
            </w:tcBorders>
          </w:tcPr>
          <w:p w:rsidR="00EB3808" w:rsidRPr="006F3214" w:rsidRDefault="00EB3808" w:rsidP="006F3214">
            <w:pPr>
              <w:spacing w:after="0" w:line="240" w:lineRule="auto"/>
              <w:ind w:left="-108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Приложение 1</w:t>
            </w:r>
          </w:p>
        </w:tc>
      </w:tr>
      <w:tr w:rsidR="00EB3808" w:rsidRPr="006F3214">
        <w:trPr>
          <w:trHeight w:val="409"/>
        </w:trPr>
        <w:tc>
          <w:tcPr>
            <w:tcW w:w="548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1958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Параметр</w:t>
            </w:r>
          </w:p>
        </w:tc>
        <w:tc>
          <w:tcPr>
            <w:tcW w:w="215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Индекс</w:t>
            </w:r>
          </w:p>
        </w:tc>
        <w:tc>
          <w:tcPr>
            <w:tcW w:w="422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Поток</w:t>
            </w:r>
          </w:p>
        </w:tc>
        <w:tc>
          <w:tcPr>
            <w:tcW w:w="2265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Адрес параметра</w:t>
            </w:r>
          </w:p>
        </w:tc>
        <w:tc>
          <w:tcPr>
            <w:tcW w:w="283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Поток</w:t>
            </w:r>
          </w:p>
        </w:tc>
        <w:tc>
          <w:tcPr>
            <w:tcW w:w="2300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Адрес параметра   ЗУ</w:t>
            </w:r>
          </w:p>
        </w:tc>
        <w:tc>
          <w:tcPr>
            <w:tcW w:w="275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Период</w:t>
            </w:r>
          </w:p>
        </w:tc>
        <w:tc>
          <w:tcPr>
            <w:tcW w:w="850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Частота</w:t>
            </w:r>
          </w:p>
        </w:tc>
        <w:tc>
          <w:tcPr>
            <w:tcW w:w="851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Вх. ячейки</w:t>
            </w:r>
          </w:p>
        </w:tc>
        <w:tc>
          <w:tcPr>
            <w:tcW w:w="99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Соедин. ячейки/ </w:t>
            </w:r>
          </w:p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конт.</w:t>
            </w:r>
          </w:p>
        </w:tc>
      </w:tr>
      <w:tr w:rsidR="00EB3808" w:rsidRPr="006F3214">
        <w:trPr>
          <w:trHeight w:val="418"/>
        </w:trPr>
        <w:tc>
          <w:tcPr>
            <w:tcW w:w="548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58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5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3" w:right="-16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E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X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E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X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14175" w:type="dxa"/>
            <w:gridSpan w:val="27"/>
            <w:vAlign w:val="center"/>
          </w:tcPr>
          <w:p w:rsidR="00EB3808" w:rsidRPr="006F3214" w:rsidRDefault="00EB3808" w:rsidP="006F321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МКА-4 адрес П2А10 В41 Параметры УБСИ- 128Гц </w:t>
            </w: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МКА-4 (ЗУ) адрес П2А20 В41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176" w:hanging="17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185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Калибровка блока УБСИ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К0-100 (3)</w:t>
            </w: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843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ячейка ЯЛК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186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А98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Вх.1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tabs>
                <w:tab w:val="left" w:pos="23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 / 1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187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А99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Вх.56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39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188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А100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Вх.3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 / 3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189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А101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Вх.4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 / 5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190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А102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Вх.5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 / 6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191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А103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Вх.7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 / 9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А104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Вх.8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 / 10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193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А105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Вх.9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 / 11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194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А106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Вх.11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 / 14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195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А107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Вх.13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 / 17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А108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Вх.14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 / 18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197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А109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Вх.15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 / 19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198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А110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Вх.16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 / 21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199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А111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Вх.19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 / 25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А112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Вх.20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 / 26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201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А113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Вх.21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 / 27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А114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Вх.23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 / 30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А115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Вх.24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 / 31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204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А116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Вх.25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 / 33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205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А117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Вх.26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 / 34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206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А118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Вх.27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Х1 /35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207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А119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Вх.32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5</w:t>
            </w:r>
          </w:p>
        </w:tc>
      </w:tr>
      <w:tr w:rsidR="00EB3808" w:rsidRPr="006F3214">
        <w:trPr>
          <w:trHeight w:val="140"/>
        </w:trPr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208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А120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Вх.40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15</w:t>
            </w:r>
          </w:p>
        </w:tc>
      </w:tr>
      <w:tr w:rsidR="00EB3808" w:rsidRPr="006F3214">
        <w:trPr>
          <w:trHeight w:val="42"/>
        </w:trPr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209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А121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Вх.42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18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210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А122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Вх.43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19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211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А123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Вх.45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22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212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А124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Вх.49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27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213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А125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Вх.53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33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214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А126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Вх.54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34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215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А127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Вх.70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Х3 / 15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216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Эталонная </w:t>
            </w:r>
          </w:p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калибровка </w:t>
            </w:r>
          </w:p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УБСИ 6,2В 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Эт. К 0-100</w:t>
            </w: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</w:tbl>
    <w:p w:rsidR="00EB3808" w:rsidRDefault="00EB3808">
      <w:pPr>
        <w:rPr>
          <w:rFonts w:ascii="Times New Roman" w:hAnsi="Times New Roman" w:cs="Times New Roman"/>
          <w:sz w:val="20"/>
          <w:szCs w:val="20"/>
        </w:rPr>
      </w:pPr>
      <w:r w:rsidRPr="008F2F98">
        <w:rPr>
          <w:rFonts w:ascii="Times New Roman" w:hAnsi="Times New Roman" w:cs="Times New Roman"/>
          <w:sz w:val="20"/>
          <w:szCs w:val="20"/>
        </w:rPr>
        <w:br w:type="page"/>
      </w:r>
    </w:p>
    <w:tbl>
      <w:tblPr>
        <w:tblW w:w="14613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/>
      </w:tblPr>
      <w:tblGrid>
        <w:gridCol w:w="556"/>
        <w:gridCol w:w="12"/>
        <w:gridCol w:w="1958"/>
        <w:gridCol w:w="23"/>
        <w:gridCol w:w="1724"/>
        <w:gridCol w:w="401"/>
        <w:gridCol w:w="21"/>
        <w:gridCol w:w="277"/>
        <w:gridCol w:w="127"/>
        <w:gridCol w:w="153"/>
        <w:gridCol w:w="131"/>
        <w:gridCol w:w="150"/>
        <w:gridCol w:w="133"/>
        <w:gridCol w:w="147"/>
        <w:gridCol w:w="137"/>
        <w:gridCol w:w="145"/>
        <w:gridCol w:w="138"/>
        <w:gridCol w:w="143"/>
        <w:gridCol w:w="141"/>
        <w:gridCol w:w="141"/>
        <w:gridCol w:w="142"/>
        <w:gridCol w:w="160"/>
        <w:gridCol w:w="124"/>
        <w:gridCol w:w="159"/>
        <w:gridCol w:w="124"/>
        <w:gridCol w:w="274"/>
        <w:gridCol w:w="425"/>
        <w:gridCol w:w="326"/>
        <w:gridCol w:w="283"/>
        <w:gridCol w:w="284"/>
        <w:gridCol w:w="283"/>
        <w:gridCol w:w="284"/>
        <w:gridCol w:w="283"/>
        <w:gridCol w:w="284"/>
        <w:gridCol w:w="283"/>
        <w:gridCol w:w="255"/>
        <w:gridCol w:w="446"/>
        <w:gridCol w:w="275"/>
        <w:gridCol w:w="130"/>
        <w:gridCol w:w="579"/>
        <w:gridCol w:w="271"/>
        <w:gridCol w:w="438"/>
        <w:gridCol w:w="413"/>
        <w:gridCol w:w="438"/>
        <w:gridCol w:w="979"/>
        <w:gridCol w:w="13"/>
      </w:tblGrid>
      <w:tr w:rsidR="00EB3808" w:rsidRPr="006F3214">
        <w:trPr>
          <w:trHeight w:val="409"/>
        </w:trPr>
        <w:tc>
          <w:tcPr>
            <w:tcW w:w="14613" w:type="dxa"/>
            <w:gridSpan w:val="46"/>
            <w:tcBorders>
              <w:top w:val="nil"/>
              <w:left w:val="nil"/>
              <w:right w:val="nil"/>
            </w:tcBorders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106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Приложение 1</w:t>
            </w:r>
          </w:p>
        </w:tc>
      </w:tr>
      <w:tr w:rsidR="00EB3808" w:rsidRPr="006F3214">
        <w:trPr>
          <w:trHeight w:val="409"/>
        </w:trPr>
        <w:tc>
          <w:tcPr>
            <w:tcW w:w="568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Параметр</w:t>
            </w:r>
          </w:p>
        </w:tc>
        <w:tc>
          <w:tcPr>
            <w:tcW w:w="174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Индекс</w:t>
            </w:r>
          </w:p>
        </w:tc>
        <w:tc>
          <w:tcPr>
            <w:tcW w:w="422" w:type="dxa"/>
            <w:gridSpan w:val="2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Поток</w:t>
            </w:r>
          </w:p>
        </w:tc>
        <w:tc>
          <w:tcPr>
            <w:tcW w:w="2265" w:type="dxa"/>
            <w:gridSpan w:val="15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Адрес параметра</w:t>
            </w:r>
          </w:p>
        </w:tc>
        <w:tc>
          <w:tcPr>
            <w:tcW w:w="283" w:type="dxa"/>
            <w:gridSpan w:val="2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34" w:type="dxa"/>
            <w:gridSpan w:val="13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Примечание</w:t>
            </w:r>
          </w:p>
        </w:tc>
        <w:tc>
          <w:tcPr>
            <w:tcW w:w="275" w:type="dxa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69" w:right="-2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Период</w:t>
            </w: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Частота</w:t>
            </w:r>
          </w:p>
        </w:tc>
        <w:tc>
          <w:tcPr>
            <w:tcW w:w="85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Вх. ячейки</w:t>
            </w:r>
          </w:p>
        </w:tc>
        <w:tc>
          <w:tcPr>
            <w:tcW w:w="99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Соедин. ячейки/ </w:t>
            </w:r>
          </w:p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конт.</w:t>
            </w:r>
          </w:p>
        </w:tc>
      </w:tr>
      <w:tr w:rsidR="00EB3808" w:rsidRPr="006F3214">
        <w:trPr>
          <w:trHeight w:val="418"/>
        </w:trPr>
        <w:tc>
          <w:tcPr>
            <w:tcW w:w="568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3" w:right="-16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</w:t>
            </w: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</w:t>
            </w: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</w:t>
            </w:r>
          </w:p>
        </w:tc>
        <w:tc>
          <w:tcPr>
            <w:tcW w:w="28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E</w:t>
            </w: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X</w:t>
            </w:r>
          </w:p>
        </w:tc>
        <w:tc>
          <w:tcPr>
            <w:tcW w:w="28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</w:t>
            </w:r>
          </w:p>
        </w:tc>
        <w:tc>
          <w:tcPr>
            <w:tcW w:w="30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</w:t>
            </w:r>
          </w:p>
        </w:tc>
        <w:tc>
          <w:tcPr>
            <w:tcW w:w="283" w:type="dxa"/>
            <w:gridSpan w:val="2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34" w:type="dxa"/>
            <w:gridSpan w:val="13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14613" w:type="dxa"/>
            <w:gridSpan w:val="46"/>
            <w:vAlign w:val="center"/>
          </w:tcPr>
          <w:p w:rsidR="00EB3808" w:rsidRPr="006F3214" w:rsidRDefault="00EB3808" w:rsidP="006F321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Контактные параметры (МКС-2 )  П2А80 В80 </w:t>
            </w: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</w:t>
            </w: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 Параметры УБСИ- 128Гц </w:t>
            </w:r>
          </w:p>
        </w:tc>
      </w:tr>
      <w:tr w:rsidR="00EB3808" w:rsidRPr="006F3214">
        <w:tc>
          <w:tcPr>
            <w:tcW w:w="568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217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К65-К72</w:t>
            </w:r>
          </w:p>
        </w:tc>
        <w:tc>
          <w:tcPr>
            <w:tcW w:w="174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25" w:right="-31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28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30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gridSpan w:val="1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5" w:type="dxa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843" w:type="dxa"/>
            <w:gridSpan w:val="4"/>
          </w:tcPr>
          <w:p w:rsidR="00EB3808" w:rsidRPr="006F3214" w:rsidRDefault="00EB3808" w:rsidP="006F3214">
            <w:pPr>
              <w:tabs>
                <w:tab w:val="left" w:pos="23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ячейка ЯЛК</w:t>
            </w:r>
          </w:p>
        </w:tc>
      </w:tr>
      <w:tr w:rsidR="00EB3808" w:rsidRPr="006F3214">
        <w:tc>
          <w:tcPr>
            <w:tcW w:w="568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218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К65</w:t>
            </w:r>
          </w:p>
        </w:tc>
        <w:tc>
          <w:tcPr>
            <w:tcW w:w="174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28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gridSpan w:val="2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30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gridSpan w:val="2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gridSpan w:val="1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аналог.парам, резулт.-контактн. парам</w:t>
            </w:r>
          </w:p>
        </w:tc>
        <w:tc>
          <w:tcPr>
            <w:tcW w:w="275" w:type="dxa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Вх.34</w:t>
            </w:r>
          </w:p>
        </w:tc>
        <w:tc>
          <w:tcPr>
            <w:tcW w:w="992" w:type="dxa"/>
            <w:gridSpan w:val="2"/>
            <w:vAlign w:val="center"/>
          </w:tcPr>
          <w:p w:rsidR="00EB3808" w:rsidRPr="006F3214" w:rsidRDefault="00EB3808" w:rsidP="006F3214">
            <w:pPr>
              <w:tabs>
                <w:tab w:val="left" w:pos="23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7</w:t>
            </w:r>
          </w:p>
        </w:tc>
      </w:tr>
      <w:tr w:rsidR="00EB3808" w:rsidRPr="006F3214">
        <w:tc>
          <w:tcPr>
            <w:tcW w:w="568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219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К66</w:t>
            </w:r>
          </w:p>
        </w:tc>
        <w:tc>
          <w:tcPr>
            <w:tcW w:w="174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28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gridSpan w:val="2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30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02</w:t>
            </w:r>
          </w:p>
        </w:tc>
        <w:tc>
          <w:tcPr>
            <w:tcW w:w="283" w:type="dxa"/>
            <w:gridSpan w:val="2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gridSpan w:val="1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аналог.парам, резулт.-контактн. парам</w:t>
            </w:r>
          </w:p>
        </w:tc>
        <w:tc>
          <w:tcPr>
            <w:tcW w:w="275" w:type="dxa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Вх.47</w:t>
            </w:r>
          </w:p>
        </w:tc>
        <w:tc>
          <w:tcPr>
            <w:tcW w:w="992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25</w:t>
            </w:r>
          </w:p>
        </w:tc>
      </w:tr>
      <w:tr w:rsidR="00EB3808" w:rsidRPr="006F3214">
        <w:tc>
          <w:tcPr>
            <w:tcW w:w="568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220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К67</w:t>
            </w:r>
          </w:p>
        </w:tc>
        <w:tc>
          <w:tcPr>
            <w:tcW w:w="174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28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gridSpan w:val="2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30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03</w:t>
            </w:r>
          </w:p>
        </w:tc>
        <w:tc>
          <w:tcPr>
            <w:tcW w:w="283" w:type="dxa"/>
            <w:gridSpan w:val="2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gridSpan w:val="1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аналог.парам, резулт.-контактн. парам</w:t>
            </w:r>
          </w:p>
        </w:tc>
        <w:tc>
          <w:tcPr>
            <w:tcW w:w="275" w:type="dxa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Вх.48</w:t>
            </w:r>
          </w:p>
        </w:tc>
        <w:tc>
          <w:tcPr>
            <w:tcW w:w="992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26</w:t>
            </w:r>
          </w:p>
        </w:tc>
      </w:tr>
      <w:tr w:rsidR="00EB3808" w:rsidRPr="006F3214">
        <w:tc>
          <w:tcPr>
            <w:tcW w:w="568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221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К68</w:t>
            </w:r>
          </w:p>
        </w:tc>
        <w:tc>
          <w:tcPr>
            <w:tcW w:w="174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28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gridSpan w:val="2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30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04</w:t>
            </w:r>
          </w:p>
        </w:tc>
        <w:tc>
          <w:tcPr>
            <w:tcW w:w="283" w:type="dxa"/>
            <w:gridSpan w:val="2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gridSpan w:val="1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аналог.парам, резулт.-контактн. парам</w:t>
            </w:r>
          </w:p>
        </w:tc>
        <w:tc>
          <w:tcPr>
            <w:tcW w:w="275" w:type="dxa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Вх.50</w:t>
            </w:r>
          </w:p>
        </w:tc>
        <w:tc>
          <w:tcPr>
            <w:tcW w:w="992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29</w:t>
            </w:r>
          </w:p>
        </w:tc>
      </w:tr>
      <w:tr w:rsidR="00EB3808" w:rsidRPr="006F3214">
        <w:tc>
          <w:tcPr>
            <w:tcW w:w="568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222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К69</w:t>
            </w:r>
          </w:p>
        </w:tc>
        <w:tc>
          <w:tcPr>
            <w:tcW w:w="174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28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gridSpan w:val="2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30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3" w:type="dxa"/>
            <w:gridSpan w:val="2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gridSpan w:val="1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аналог.парам, резулт.-контактн. парам</w:t>
            </w:r>
          </w:p>
        </w:tc>
        <w:tc>
          <w:tcPr>
            <w:tcW w:w="275" w:type="dxa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Вх.55</w:t>
            </w:r>
          </w:p>
        </w:tc>
        <w:tc>
          <w:tcPr>
            <w:tcW w:w="992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35</w:t>
            </w:r>
          </w:p>
        </w:tc>
      </w:tr>
      <w:tr w:rsidR="00EB3808" w:rsidRPr="006F3214">
        <w:tc>
          <w:tcPr>
            <w:tcW w:w="568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223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К70</w:t>
            </w:r>
          </w:p>
        </w:tc>
        <w:tc>
          <w:tcPr>
            <w:tcW w:w="174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28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gridSpan w:val="2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30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06</w:t>
            </w:r>
          </w:p>
        </w:tc>
        <w:tc>
          <w:tcPr>
            <w:tcW w:w="283" w:type="dxa"/>
            <w:gridSpan w:val="2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gridSpan w:val="1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аналог.парам, резулт.-контактн. парам</w:t>
            </w:r>
          </w:p>
        </w:tc>
        <w:tc>
          <w:tcPr>
            <w:tcW w:w="275" w:type="dxa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Вх.51</w:t>
            </w:r>
          </w:p>
        </w:tc>
        <w:tc>
          <w:tcPr>
            <w:tcW w:w="992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30</w:t>
            </w:r>
          </w:p>
        </w:tc>
      </w:tr>
      <w:tr w:rsidR="00EB3808" w:rsidRPr="006F3214">
        <w:tc>
          <w:tcPr>
            <w:tcW w:w="568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224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К71</w:t>
            </w:r>
          </w:p>
        </w:tc>
        <w:tc>
          <w:tcPr>
            <w:tcW w:w="174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28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gridSpan w:val="2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30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07</w:t>
            </w:r>
          </w:p>
        </w:tc>
        <w:tc>
          <w:tcPr>
            <w:tcW w:w="283" w:type="dxa"/>
            <w:gridSpan w:val="2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gridSpan w:val="1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аналог.парам, резулт.-контактн. парам</w:t>
            </w:r>
          </w:p>
        </w:tc>
        <w:tc>
          <w:tcPr>
            <w:tcW w:w="275" w:type="dxa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Вх.52</w:t>
            </w:r>
          </w:p>
        </w:tc>
        <w:tc>
          <w:tcPr>
            <w:tcW w:w="992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32</w:t>
            </w:r>
          </w:p>
        </w:tc>
      </w:tr>
      <w:tr w:rsidR="00EB3808" w:rsidRPr="006F3214">
        <w:tc>
          <w:tcPr>
            <w:tcW w:w="568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</w:p>
        </w:tc>
        <w:tc>
          <w:tcPr>
            <w:tcW w:w="174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gridSpan w:val="2"/>
          </w:tcPr>
          <w:p w:rsidR="00EB3808" w:rsidRPr="006F3214" w:rsidRDefault="00EB3808" w:rsidP="006F3214">
            <w:pPr>
              <w:spacing w:after="0" w:line="240" w:lineRule="auto"/>
            </w:pPr>
          </w:p>
        </w:tc>
        <w:tc>
          <w:tcPr>
            <w:tcW w:w="30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gridSpan w:val="1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</w:p>
        </w:tc>
        <w:tc>
          <w:tcPr>
            <w:tcW w:w="275" w:type="dxa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</w:p>
        </w:tc>
      </w:tr>
      <w:tr w:rsidR="00EB3808" w:rsidRPr="006F3214">
        <w:tc>
          <w:tcPr>
            <w:tcW w:w="568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gridSpan w:val="1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5" w:type="dxa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68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225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К73-К80</w:t>
            </w:r>
          </w:p>
        </w:tc>
        <w:tc>
          <w:tcPr>
            <w:tcW w:w="174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28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30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gridSpan w:val="1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</w:p>
        </w:tc>
        <w:tc>
          <w:tcPr>
            <w:tcW w:w="275" w:type="dxa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843" w:type="dxa"/>
            <w:gridSpan w:val="4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ячейка ЯЛК</w:t>
            </w:r>
          </w:p>
        </w:tc>
      </w:tr>
      <w:tr w:rsidR="00EB3808" w:rsidRPr="006F3214">
        <w:tc>
          <w:tcPr>
            <w:tcW w:w="568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226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К73</w:t>
            </w:r>
          </w:p>
        </w:tc>
        <w:tc>
          <w:tcPr>
            <w:tcW w:w="174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28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30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gridSpan w:val="2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gridSpan w:val="1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аналог.парам, резулт.-контактн. парам</w:t>
            </w:r>
          </w:p>
        </w:tc>
        <w:tc>
          <w:tcPr>
            <w:tcW w:w="275" w:type="dxa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Вх.57</w:t>
            </w:r>
          </w:p>
        </w:tc>
        <w:tc>
          <w:tcPr>
            <w:tcW w:w="992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40</w:t>
            </w:r>
          </w:p>
        </w:tc>
      </w:tr>
      <w:tr w:rsidR="00EB3808" w:rsidRPr="006F3214">
        <w:tc>
          <w:tcPr>
            <w:tcW w:w="568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227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К74</w:t>
            </w:r>
          </w:p>
        </w:tc>
        <w:tc>
          <w:tcPr>
            <w:tcW w:w="174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</w:p>
        </w:tc>
        <w:tc>
          <w:tcPr>
            <w:tcW w:w="42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28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30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02</w:t>
            </w:r>
          </w:p>
        </w:tc>
        <w:tc>
          <w:tcPr>
            <w:tcW w:w="283" w:type="dxa"/>
            <w:gridSpan w:val="2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gridSpan w:val="1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аналог.парам, резулт.-контактн. парам</w:t>
            </w:r>
          </w:p>
        </w:tc>
        <w:tc>
          <w:tcPr>
            <w:tcW w:w="275" w:type="dxa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Вх.58</w:t>
            </w:r>
          </w:p>
        </w:tc>
        <w:tc>
          <w:tcPr>
            <w:tcW w:w="992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41</w:t>
            </w:r>
          </w:p>
        </w:tc>
      </w:tr>
      <w:tr w:rsidR="00EB3808" w:rsidRPr="006F3214">
        <w:tc>
          <w:tcPr>
            <w:tcW w:w="568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</w:p>
        </w:tc>
        <w:tc>
          <w:tcPr>
            <w:tcW w:w="42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gridSpan w:val="1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EB3808" w:rsidRPr="006F3214">
        <w:tc>
          <w:tcPr>
            <w:tcW w:w="568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58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</w:p>
        </w:tc>
        <w:tc>
          <w:tcPr>
            <w:tcW w:w="174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</w:p>
        </w:tc>
        <w:tc>
          <w:tcPr>
            <w:tcW w:w="42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2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gridSpan w:val="1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EB3808" w:rsidRPr="006F3214">
        <w:trPr>
          <w:gridAfter w:val="1"/>
          <w:wAfter w:w="13" w:type="dxa"/>
          <w:trHeight w:val="305"/>
        </w:trPr>
        <w:tc>
          <w:tcPr>
            <w:tcW w:w="14600" w:type="dxa"/>
            <w:gridSpan w:val="45"/>
            <w:vAlign w:val="center"/>
          </w:tcPr>
          <w:p w:rsidR="00EB3808" w:rsidRPr="006F3214" w:rsidRDefault="00EB3808" w:rsidP="006F321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Аналоговые параметры </w:t>
            </w: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УБСИ</w:t>
            </w: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  МКА-2 адрес А30 В40 4 параметра 512Гц МКА-1(ЗУ) адрес А30 В80</w:t>
            </w:r>
          </w:p>
        </w:tc>
      </w:tr>
      <w:tr w:rsidR="00EB3808" w:rsidRPr="006F3214">
        <w:trPr>
          <w:gridAfter w:val="1"/>
          <w:wAfter w:w="13" w:type="dxa"/>
        </w:trPr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149</w:t>
            </w:r>
          </w:p>
        </w:tc>
        <w:tc>
          <w:tcPr>
            <w:tcW w:w="1993" w:type="dxa"/>
            <w:gridSpan w:val="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А64(512Гц)</w:t>
            </w:r>
          </w:p>
        </w:tc>
        <w:tc>
          <w:tcPr>
            <w:tcW w:w="2125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Свободный адрес</w:t>
            </w:r>
          </w:p>
        </w:tc>
        <w:tc>
          <w:tcPr>
            <w:tcW w:w="425" w:type="dxa"/>
            <w:gridSpan w:val="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83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55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gridSpan w:val="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5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2268" w:type="dxa"/>
            <w:gridSpan w:val="4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Ячейка ЯЛК</w:t>
            </w:r>
          </w:p>
        </w:tc>
      </w:tr>
      <w:tr w:rsidR="00EB3808" w:rsidRPr="006F3214">
        <w:trPr>
          <w:gridAfter w:val="1"/>
          <w:wAfter w:w="13" w:type="dxa"/>
        </w:trPr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993" w:type="dxa"/>
            <w:gridSpan w:val="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А65(512Гц)</w:t>
            </w:r>
          </w:p>
        </w:tc>
        <w:tc>
          <w:tcPr>
            <w:tcW w:w="2125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gridSpan w:val="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83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gridSpan w:val="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5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85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Вх.6</w:t>
            </w:r>
          </w:p>
        </w:tc>
        <w:tc>
          <w:tcPr>
            <w:tcW w:w="141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Х1 / 7 </w:t>
            </w:r>
          </w:p>
        </w:tc>
      </w:tr>
      <w:tr w:rsidR="00EB3808" w:rsidRPr="006F3214">
        <w:trPr>
          <w:gridAfter w:val="1"/>
          <w:wAfter w:w="13" w:type="dxa"/>
        </w:trPr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</w:t>
            </w:r>
          </w:p>
        </w:tc>
        <w:tc>
          <w:tcPr>
            <w:tcW w:w="1993" w:type="dxa"/>
            <w:gridSpan w:val="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А66(512Гц)</w:t>
            </w:r>
          </w:p>
        </w:tc>
        <w:tc>
          <w:tcPr>
            <w:tcW w:w="2125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gridSpan w:val="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283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gridSpan w:val="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5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85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Вх.12</w:t>
            </w:r>
          </w:p>
        </w:tc>
        <w:tc>
          <w:tcPr>
            <w:tcW w:w="141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Х1 / 15 </w:t>
            </w:r>
          </w:p>
        </w:tc>
      </w:tr>
      <w:tr w:rsidR="00EB3808" w:rsidRPr="006F3214">
        <w:trPr>
          <w:gridAfter w:val="1"/>
          <w:wAfter w:w="13" w:type="dxa"/>
          <w:trHeight w:val="151"/>
        </w:trPr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152</w:t>
            </w:r>
          </w:p>
        </w:tc>
        <w:tc>
          <w:tcPr>
            <w:tcW w:w="1993" w:type="dxa"/>
            <w:gridSpan w:val="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А67(512Гц)</w:t>
            </w:r>
          </w:p>
        </w:tc>
        <w:tc>
          <w:tcPr>
            <w:tcW w:w="2125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Свободный адрес</w:t>
            </w:r>
          </w:p>
        </w:tc>
        <w:tc>
          <w:tcPr>
            <w:tcW w:w="425" w:type="dxa"/>
            <w:gridSpan w:val="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283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5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gridSpan w:val="3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50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851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EB3808" w:rsidRDefault="00EB3808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14577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/>
      </w:tblPr>
      <w:tblGrid>
        <w:gridCol w:w="548"/>
        <w:gridCol w:w="1958"/>
        <w:gridCol w:w="1747"/>
        <w:gridCol w:w="422"/>
        <w:gridCol w:w="277"/>
        <w:gridCol w:w="280"/>
        <w:gridCol w:w="281"/>
        <w:gridCol w:w="280"/>
        <w:gridCol w:w="282"/>
        <w:gridCol w:w="281"/>
        <w:gridCol w:w="282"/>
        <w:gridCol w:w="302"/>
        <w:gridCol w:w="283"/>
        <w:gridCol w:w="3834"/>
        <w:gridCol w:w="275"/>
        <w:gridCol w:w="693"/>
        <w:gridCol w:w="709"/>
        <w:gridCol w:w="851"/>
        <w:gridCol w:w="992"/>
      </w:tblGrid>
      <w:tr w:rsidR="00EB3808" w:rsidRPr="006F3214">
        <w:trPr>
          <w:trHeight w:val="409"/>
        </w:trPr>
        <w:tc>
          <w:tcPr>
            <w:tcW w:w="548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1958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Параметр</w:t>
            </w:r>
          </w:p>
        </w:tc>
        <w:tc>
          <w:tcPr>
            <w:tcW w:w="1747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Индекс</w:t>
            </w:r>
          </w:p>
        </w:tc>
        <w:tc>
          <w:tcPr>
            <w:tcW w:w="422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Поток</w:t>
            </w:r>
          </w:p>
        </w:tc>
        <w:tc>
          <w:tcPr>
            <w:tcW w:w="2265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Адрес параметра</w:t>
            </w:r>
          </w:p>
        </w:tc>
        <w:tc>
          <w:tcPr>
            <w:tcW w:w="283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34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Примечание</w:t>
            </w:r>
          </w:p>
        </w:tc>
        <w:tc>
          <w:tcPr>
            <w:tcW w:w="275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44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Период</w:t>
            </w:r>
          </w:p>
        </w:tc>
        <w:tc>
          <w:tcPr>
            <w:tcW w:w="709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Частота</w:t>
            </w:r>
          </w:p>
        </w:tc>
        <w:tc>
          <w:tcPr>
            <w:tcW w:w="851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Вх. ячейки</w:t>
            </w:r>
          </w:p>
        </w:tc>
        <w:tc>
          <w:tcPr>
            <w:tcW w:w="99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Соедин. ячейки/ </w:t>
            </w:r>
          </w:p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конт.</w:t>
            </w:r>
          </w:p>
        </w:tc>
      </w:tr>
      <w:tr w:rsidR="00EB3808" w:rsidRPr="006F3214">
        <w:trPr>
          <w:trHeight w:val="418"/>
        </w:trPr>
        <w:tc>
          <w:tcPr>
            <w:tcW w:w="548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58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7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3" w:right="-16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E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X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34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3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14577" w:type="dxa"/>
            <w:gridSpan w:val="19"/>
            <w:vAlign w:val="center"/>
          </w:tcPr>
          <w:p w:rsidR="00EB3808" w:rsidRPr="006F3214" w:rsidRDefault="00EB3808" w:rsidP="006F321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Контактные параметры (МКС-3 )   адрес П2А80 В80  Параметры  УБСИ -256 Гц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228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К81-К88</w:t>
            </w:r>
          </w:p>
        </w:tc>
        <w:tc>
          <w:tcPr>
            <w:tcW w:w="17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5"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5" w:type="dxa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1843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ячейка ЯЛК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176" w:hanging="17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229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К81</w:t>
            </w:r>
          </w:p>
        </w:tc>
        <w:tc>
          <w:tcPr>
            <w:tcW w:w="17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аналог.парам, резулт.-контактн. парам</w:t>
            </w:r>
          </w:p>
        </w:tc>
        <w:tc>
          <w:tcPr>
            <w:tcW w:w="275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33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6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230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К82</w:t>
            </w:r>
          </w:p>
        </w:tc>
        <w:tc>
          <w:tcPr>
            <w:tcW w:w="17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02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аналог.парам, резулт.-контактн. парам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36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Х2 / 10 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231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К83</w:t>
            </w:r>
          </w:p>
        </w:tc>
        <w:tc>
          <w:tcPr>
            <w:tcW w:w="17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03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аналог.парам, резулт.-контактн. парам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Вх. 39 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14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232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Параметр К84</w:t>
            </w:r>
          </w:p>
        </w:tc>
        <w:tc>
          <w:tcPr>
            <w:tcW w:w="17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04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аналог.парам, резулт.-контактн. парам</w:t>
            </w: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Вх. 35 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 9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</w:tbl>
    <w:p w:rsidR="00EB3808" w:rsidRDefault="00EB380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:rsidR="00EB3808" w:rsidRPr="008F2F98" w:rsidRDefault="00EB3808" w:rsidP="007B7F09">
      <w:pPr>
        <w:rPr>
          <w:rFonts w:ascii="Times New Roman" w:hAnsi="Times New Roman" w:cs="Times New Roman"/>
          <w:sz w:val="20"/>
          <w:szCs w:val="20"/>
        </w:rPr>
      </w:pPr>
    </w:p>
    <w:tbl>
      <w:tblPr>
        <w:tblpPr w:leftFromText="180" w:rightFromText="180" w:vertAnchor="page" w:horzAnchor="page" w:tblpX="1779" w:tblpY="890"/>
        <w:tblW w:w="14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/>
      </w:tblPr>
      <w:tblGrid>
        <w:gridCol w:w="548"/>
        <w:gridCol w:w="1958"/>
        <w:gridCol w:w="2156"/>
        <w:gridCol w:w="422"/>
        <w:gridCol w:w="277"/>
        <w:gridCol w:w="280"/>
        <w:gridCol w:w="281"/>
        <w:gridCol w:w="280"/>
        <w:gridCol w:w="282"/>
        <w:gridCol w:w="281"/>
        <w:gridCol w:w="282"/>
        <w:gridCol w:w="302"/>
        <w:gridCol w:w="283"/>
        <w:gridCol w:w="424"/>
        <w:gridCol w:w="323"/>
        <w:gridCol w:w="282"/>
        <w:gridCol w:w="282"/>
        <w:gridCol w:w="282"/>
        <w:gridCol w:w="283"/>
        <w:gridCol w:w="282"/>
        <w:gridCol w:w="282"/>
        <w:gridCol w:w="284"/>
        <w:gridCol w:w="275"/>
        <w:gridCol w:w="851"/>
        <w:gridCol w:w="850"/>
        <w:gridCol w:w="851"/>
        <w:gridCol w:w="1418"/>
      </w:tblGrid>
      <w:tr w:rsidR="00EB3808" w:rsidRPr="006F3214">
        <w:trPr>
          <w:trHeight w:val="409"/>
        </w:trPr>
        <w:tc>
          <w:tcPr>
            <w:tcW w:w="14601" w:type="dxa"/>
            <w:gridSpan w:val="27"/>
            <w:tcBorders>
              <w:top w:val="nil"/>
              <w:left w:val="nil"/>
              <w:right w:val="nil"/>
            </w:tcBorders>
          </w:tcPr>
          <w:p w:rsidR="00EB3808" w:rsidRPr="006F3214" w:rsidRDefault="00EB3808" w:rsidP="006F3214">
            <w:pPr>
              <w:spacing w:after="0" w:line="240" w:lineRule="auto"/>
              <w:ind w:left="-108" w:right="118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Приложение 1</w:t>
            </w:r>
          </w:p>
        </w:tc>
      </w:tr>
      <w:tr w:rsidR="00EB3808" w:rsidRPr="006F3214">
        <w:trPr>
          <w:trHeight w:val="409"/>
        </w:trPr>
        <w:tc>
          <w:tcPr>
            <w:tcW w:w="548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1958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Параметр</w:t>
            </w:r>
          </w:p>
        </w:tc>
        <w:tc>
          <w:tcPr>
            <w:tcW w:w="215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Индекс</w:t>
            </w:r>
          </w:p>
        </w:tc>
        <w:tc>
          <w:tcPr>
            <w:tcW w:w="422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Поток</w:t>
            </w:r>
          </w:p>
        </w:tc>
        <w:tc>
          <w:tcPr>
            <w:tcW w:w="2265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Адрес параметра</w:t>
            </w:r>
          </w:p>
        </w:tc>
        <w:tc>
          <w:tcPr>
            <w:tcW w:w="283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00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Период</w:t>
            </w:r>
          </w:p>
        </w:tc>
        <w:tc>
          <w:tcPr>
            <w:tcW w:w="850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Частота</w:t>
            </w:r>
          </w:p>
        </w:tc>
        <w:tc>
          <w:tcPr>
            <w:tcW w:w="851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Вх. ячейки</w:t>
            </w:r>
          </w:p>
        </w:tc>
        <w:tc>
          <w:tcPr>
            <w:tcW w:w="1418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Соедин. ячейки/ </w:t>
            </w:r>
          </w:p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конт.</w:t>
            </w:r>
          </w:p>
        </w:tc>
      </w:tr>
      <w:tr w:rsidR="00EB3808" w:rsidRPr="006F3214">
        <w:trPr>
          <w:trHeight w:val="418"/>
        </w:trPr>
        <w:tc>
          <w:tcPr>
            <w:tcW w:w="548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58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5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3" w:right="-16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E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X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14601" w:type="dxa"/>
            <w:gridSpan w:val="27"/>
            <w:vAlign w:val="center"/>
          </w:tcPr>
          <w:p w:rsidR="00EB3808" w:rsidRPr="006F3214" w:rsidRDefault="00EB3808" w:rsidP="006F321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МКА-5 адрес П2А80 В21  Параметры  угловых скоростей и перегрузок от БСИ 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176" w:hanging="17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234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А128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24" w:type="dxa"/>
            <w:gridSpan w:val="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5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226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ДУС по оси X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235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А129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24" w:type="dxa"/>
            <w:gridSpan w:val="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226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ДУС по оси 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Y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236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А130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24" w:type="dxa"/>
            <w:gridSpan w:val="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226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ДУС по оси 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Z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237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А131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24" w:type="dxa"/>
            <w:gridSpan w:val="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226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24" w:right="-174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Перегрузка по оси X1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238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А132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24" w:type="dxa"/>
            <w:gridSpan w:val="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226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Перегрузка по оси X2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239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А133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24" w:type="dxa"/>
            <w:gridSpan w:val="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226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Перегрузка по оси 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Y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А134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24" w:type="dxa"/>
            <w:gridSpan w:val="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2269" w:type="dxa"/>
            <w:gridSpan w:val="2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Перегрузк</w:t>
            </w:r>
            <w:bookmarkStart w:id="0" w:name="_GoBack"/>
            <w:bookmarkEnd w:id="0"/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а по оси 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Z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241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А135</w:t>
            </w:r>
          </w:p>
        </w:tc>
        <w:tc>
          <w:tcPr>
            <w:tcW w:w="21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</w:tcPr>
          <w:p w:rsidR="00EB3808" w:rsidRPr="006F3214" w:rsidRDefault="00EB3808" w:rsidP="006F3214">
            <w:pPr>
              <w:spacing w:after="0" w:line="240" w:lineRule="auto"/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24" w:type="dxa"/>
            <w:gridSpan w:val="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</w:tbl>
    <w:p w:rsidR="00EB3808" w:rsidRDefault="00EB3808" w:rsidP="00E1011D">
      <w:pPr>
        <w:spacing w:after="0" w:line="276" w:lineRule="auto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4593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/>
      </w:tblPr>
      <w:tblGrid>
        <w:gridCol w:w="548"/>
        <w:gridCol w:w="1958"/>
        <w:gridCol w:w="1747"/>
        <w:gridCol w:w="422"/>
        <w:gridCol w:w="277"/>
        <w:gridCol w:w="280"/>
        <w:gridCol w:w="281"/>
        <w:gridCol w:w="280"/>
        <w:gridCol w:w="282"/>
        <w:gridCol w:w="281"/>
        <w:gridCol w:w="282"/>
        <w:gridCol w:w="302"/>
        <w:gridCol w:w="283"/>
        <w:gridCol w:w="3834"/>
        <w:gridCol w:w="275"/>
        <w:gridCol w:w="709"/>
        <w:gridCol w:w="709"/>
        <w:gridCol w:w="851"/>
        <w:gridCol w:w="992"/>
      </w:tblGrid>
      <w:tr w:rsidR="00EB3808" w:rsidRPr="006F3214">
        <w:trPr>
          <w:trHeight w:val="409"/>
        </w:trPr>
        <w:tc>
          <w:tcPr>
            <w:tcW w:w="548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1958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Параметр</w:t>
            </w:r>
          </w:p>
        </w:tc>
        <w:tc>
          <w:tcPr>
            <w:tcW w:w="1747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Индекс</w:t>
            </w:r>
          </w:p>
        </w:tc>
        <w:tc>
          <w:tcPr>
            <w:tcW w:w="422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Поток</w:t>
            </w:r>
          </w:p>
        </w:tc>
        <w:tc>
          <w:tcPr>
            <w:tcW w:w="2265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Адрес параметра</w:t>
            </w:r>
          </w:p>
        </w:tc>
        <w:tc>
          <w:tcPr>
            <w:tcW w:w="283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34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Примечание</w:t>
            </w:r>
          </w:p>
        </w:tc>
        <w:tc>
          <w:tcPr>
            <w:tcW w:w="275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69" w:right="-2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Период</w:t>
            </w:r>
          </w:p>
        </w:tc>
        <w:tc>
          <w:tcPr>
            <w:tcW w:w="709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Частота</w:t>
            </w:r>
          </w:p>
        </w:tc>
        <w:tc>
          <w:tcPr>
            <w:tcW w:w="851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Вх. ячейки</w:t>
            </w:r>
          </w:p>
        </w:tc>
        <w:tc>
          <w:tcPr>
            <w:tcW w:w="99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Соедин. ячейки/ </w:t>
            </w:r>
          </w:p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конт.</w:t>
            </w:r>
          </w:p>
        </w:tc>
      </w:tr>
      <w:tr w:rsidR="00EB3808" w:rsidRPr="006F3214">
        <w:trPr>
          <w:trHeight w:val="418"/>
        </w:trPr>
        <w:tc>
          <w:tcPr>
            <w:tcW w:w="548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58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7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3" w:right="-16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E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X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34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14593" w:type="dxa"/>
            <w:gridSpan w:val="19"/>
            <w:vAlign w:val="center"/>
          </w:tcPr>
          <w:p w:rsidR="00EB3808" w:rsidRPr="006F3214" w:rsidRDefault="00EB3808" w:rsidP="006F321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МКА-7 адрес П2А80 В40  Параметры УБСИ- 128Гц 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242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Калибровка блока УБСИ</w:t>
            </w:r>
          </w:p>
        </w:tc>
        <w:tc>
          <w:tcPr>
            <w:tcW w:w="17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К0-100 (3)</w:t>
            </w: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4F1B0A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</w:rPr>
            </w:pPr>
            <w:r w:rsidRPr="004F1B0A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  <w:lang w:val="en-US"/>
              </w:rPr>
              <w:t>12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5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843" w:type="dxa"/>
            <w:gridSpan w:val="2"/>
          </w:tcPr>
          <w:p w:rsidR="00EB3808" w:rsidRPr="006F3214" w:rsidRDefault="00EB3808" w:rsidP="006F3214">
            <w:pPr>
              <w:tabs>
                <w:tab w:val="left" w:pos="23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ячейка ЯЛК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243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А136</w:t>
            </w:r>
          </w:p>
        </w:tc>
        <w:tc>
          <w:tcPr>
            <w:tcW w:w="17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</w:tcPr>
          <w:p w:rsidR="00EB3808" w:rsidRPr="004F1B0A" w:rsidRDefault="00EB3808" w:rsidP="006F3214">
            <w:pPr>
              <w:spacing w:after="0" w:line="240" w:lineRule="auto"/>
              <w:rPr>
                <w:highlight w:val="cyan"/>
              </w:rPr>
            </w:pPr>
            <w:r w:rsidRPr="004F1B0A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  <w:lang w:val="en-US"/>
              </w:rPr>
              <w:t>12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</w:pP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77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/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25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244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А137</w:t>
            </w:r>
          </w:p>
        </w:tc>
        <w:tc>
          <w:tcPr>
            <w:tcW w:w="17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</w:tcPr>
          <w:p w:rsidR="00EB3808" w:rsidRPr="004F1B0A" w:rsidRDefault="00EB3808" w:rsidP="006F3214">
            <w:pPr>
              <w:spacing w:after="0" w:line="240" w:lineRule="auto"/>
              <w:rPr>
                <w:highlight w:val="cyan"/>
              </w:rPr>
            </w:pPr>
            <w:r w:rsidRPr="004F1B0A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  <w:lang w:val="en-US"/>
              </w:rPr>
              <w:t>12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</w:pP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78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/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26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245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А138</w:t>
            </w:r>
          </w:p>
        </w:tc>
        <w:tc>
          <w:tcPr>
            <w:tcW w:w="17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</w:tcPr>
          <w:p w:rsidR="00EB3808" w:rsidRPr="004F1B0A" w:rsidRDefault="00EB3808" w:rsidP="006F3214">
            <w:pPr>
              <w:spacing w:after="0" w:line="240" w:lineRule="auto"/>
              <w:rPr>
                <w:highlight w:val="cyan"/>
              </w:rPr>
            </w:pPr>
            <w:r w:rsidRPr="004F1B0A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  <w:lang w:val="en-US"/>
              </w:rPr>
              <w:t>12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</w:pP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79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/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27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248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А139</w:t>
            </w:r>
          </w:p>
        </w:tc>
        <w:tc>
          <w:tcPr>
            <w:tcW w:w="17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</w:tcPr>
          <w:p w:rsidR="00EB3808" w:rsidRPr="004F1B0A" w:rsidRDefault="00EB3808" w:rsidP="006F3214">
            <w:pPr>
              <w:spacing w:after="0" w:line="240" w:lineRule="auto"/>
              <w:rPr>
                <w:highlight w:val="cyan"/>
              </w:rPr>
            </w:pPr>
            <w:r w:rsidRPr="004F1B0A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  <w:lang w:val="en-US"/>
              </w:rPr>
              <w:t>12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</w:pP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80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/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29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249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А140</w:t>
            </w:r>
          </w:p>
        </w:tc>
        <w:tc>
          <w:tcPr>
            <w:tcW w:w="17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</w:tcPr>
          <w:p w:rsidR="00EB3808" w:rsidRPr="004F1B0A" w:rsidRDefault="00EB3808" w:rsidP="006F3214">
            <w:pPr>
              <w:spacing w:after="0" w:line="240" w:lineRule="auto"/>
              <w:rPr>
                <w:highlight w:val="cyan"/>
              </w:rPr>
            </w:pPr>
            <w:r w:rsidRPr="004F1B0A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  <w:lang w:val="en-US"/>
              </w:rPr>
              <w:t>12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</w:pP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81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/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30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А141</w:t>
            </w:r>
          </w:p>
        </w:tc>
        <w:tc>
          <w:tcPr>
            <w:tcW w:w="17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</w:tcPr>
          <w:p w:rsidR="00EB3808" w:rsidRPr="004F1B0A" w:rsidRDefault="00EB3808" w:rsidP="006F3214">
            <w:pPr>
              <w:spacing w:after="0" w:line="240" w:lineRule="auto"/>
              <w:rPr>
                <w:highlight w:val="cyan"/>
              </w:rPr>
            </w:pPr>
            <w:r w:rsidRPr="004F1B0A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  <w:lang w:val="en-US"/>
              </w:rPr>
              <w:t>12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</w:pP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82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/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31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251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А142</w:t>
            </w:r>
          </w:p>
        </w:tc>
        <w:tc>
          <w:tcPr>
            <w:tcW w:w="17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</w:tcPr>
          <w:p w:rsidR="00EB3808" w:rsidRPr="004F1B0A" w:rsidRDefault="00EB3808" w:rsidP="006F3214">
            <w:pPr>
              <w:spacing w:after="0" w:line="240" w:lineRule="auto"/>
              <w:rPr>
                <w:highlight w:val="cyan"/>
              </w:rPr>
            </w:pPr>
            <w:r w:rsidRPr="004F1B0A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cyan"/>
                <w:lang w:val="en-US"/>
              </w:rPr>
              <w:t>12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</w:tcPr>
          <w:p w:rsidR="00EB3808" w:rsidRPr="006F3214" w:rsidRDefault="00EB3808" w:rsidP="006F3214">
            <w:pPr>
              <w:spacing w:after="0" w:line="240" w:lineRule="auto"/>
            </w:pP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Вх.31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Х2 /</w:t>
            </w: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</w:tcPr>
          <w:p w:rsidR="00EB3808" w:rsidRPr="006F3214" w:rsidRDefault="00EB3808" w:rsidP="006F3214">
            <w:pPr>
              <w:spacing w:after="0" w:line="240" w:lineRule="auto"/>
            </w:pP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</w:p>
        </w:tc>
      </w:tr>
      <w:tr w:rsidR="00EB3808" w:rsidRPr="006F3214">
        <w:tc>
          <w:tcPr>
            <w:tcW w:w="14593" w:type="dxa"/>
            <w:gridSpan w:val="1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МКА-8 адрес П2А80 В40  Параметры УБСИ- 256Гц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252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Калибровка блока УБСИ</w:t>
            </w:r>
          </w:p>
        </w:tc>
        <w:tc>
          <w:tcPr>
            <w:tcW w:w="17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К0-100 (3)</w:t>
            </w: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1843" w:type="dxa"/>
            <w:gridSpan w:val="2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ячейка ЯЛК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253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А143</w:t>
            </w:r>
          </w:p>
        </w:tc>
        <w:tc>
          <w:tcPr>
            <w:tcW w:w="17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86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Х3 / 39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254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А144</w:t>
            </w:r>
          </w:p>
        </w:tc>
        <w:tc>
          <w:tcPr>
            <w:tcW w:w="17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87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Х3 / 40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</w:t>
            </w:r>
          </w:p>
        </w:tc>
        <w:tc>
          <w:tcPr>
            <w:tcW w:w="195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Параметр А145</w:t>
            </w:r>
          </w:p>
        </w:tc>
        <w:tc>
          <w:tcPr>
            <w:tcW w:w="17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Вх. 88</w:t>
            </w: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Х3 / 41</w:t>
            </w:r>
          </w:p>
        </w:tc>
      </w:tr>
      <w:tr w:rsidR="00EB3808" w:rsidRPr="006F3214">
        <w:tc>
          <w:tcPr>
            <w:tcW w:w="54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58" w:type="dxa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</w:p>
        </w:tc>
        <w:tc>
          <w:tcPr>
            <w:tcW w:w="174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</w:pPr>
          </w:p>
        </w:tc>
        <w:tc>
          <w:tcPr>
            <w:tcW w:w="42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</w:tbl>
    <w:p w:rsidR="00EB3808" w:rsidRDefault="00EB380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EB3808" w:rsidRDefault="00EB3808" w:rsidP="002D7E6B">
      <w:pPr>
        <w:spacing w:after="0" w:line="276" w:lineRule="auto"/>
        <w:ind w:right="425" w:firstLine="85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Приложение 1</w:t>
      </w:r>
    </w:p>
    <w:p w:rsidR="00EB3808" w:rsidRPr="008F2F98" w:rsidRDefault="00EB3808" w:rsidP="00E1011D">
      <w:pPr>
        <w:spacing w:after="0" w:line="276" w:lineRule="auto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  <w:r w:rsidRPr="008F2F98">
        <w:rPr>
          <w:rFonts w:ascii="Times New Roman" w:hAnsi="Times New Roman" w:cs="Times New Roman"/>
          <w:b/>
          <w:bCs/>
          <w:sz w:val="24"/>
          <w:szCs w:val="24"/>
        </w:rPr>
        <w:t xml:space="preserve">Температурные параметры </w:t>
      </w:r>
    </w:p>
    <w:tbl>
      <w:tblPr>
        <w:tblW w:w="13917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/>
      </w:tblPr>
      <w:tblGrid>
        <w:gridCol w:w="542"/>
        <w:gridCol w:w="1973"/>
        <w:gridCol w:w="2166"/>
        <w:gridCol w:w="414"/>
        <w:gridCol w:w="281"/>
        <w:gridCol w:w="280"/>
        <w:gridCol w:w="282"/>
        <w:gridCol w:w="281"/>
        <w:gridCol w:w="282"/>
        <w:gridCol w:w="281"/>
        <w:gridCol w:w="282"/>
        <w:gridCol w:w="310"/>
        <w:gridCol w:w="274"/>
        <w:gridCol w:w="412"/>
        <w:gridCol w:w="323"/>
        <w:gridCol w:w="281"/>
        <w:gridCol w:w="282"/>
        <w:gridCol w:w="281"/>
        <w:gridCol w:w="282"/>
        <w:gridCol w:w="281"/>
        <w:gridCol w:w="282"/>
        <w:gridCol w:w="279"/>
        <w:gridCol w:w="283"/>
        <w:gridCol w:w="851"/>
        <w:gridCol w:w="850"/>
        <w:gridCol w:w="1582"/>
      </w:tblGrid>
      <w:tr w:rsidR="00EB3808" w:rsidRPr="006F3214">
        <w:trPr>
          <w:cantSplit/>
          <w:trHeight w:val="526"/>
        </w:trPr>
        <w:tc>
          <w:tcPr>
            <w:tcW w:w="54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197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Параметр</w:t>
            </w:r>
          </w:p>
        </w:tc>
        <w:tc>
          <w:tcPr>
            <w:tcW w:w="216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№ Вх. ячейки</w:t>
            </w:r>
          </w:p>
        </w:tc>
        <w:tc>
          <w:tcPr>
            <w:tcW w:w="414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Поток</w:t>
            </w:r>
          </w:p>
        </w:tc>
        <w:tc>
          <w:tcPr>
            <w:tcW w:w="2279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Адрес параметра</w:t>
            </w:r>
          </w:p>
        </w:tc>
        <w:tc>
          <w:tcPr>
            <w:tcW w:w="274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2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Поток</w:t>
            </w:r>
          </w:p>
        </w:tc>
        <w:tc>
          <w:tcPr>
            <w:tcW w:w="2291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Адрес параметра   ЗУ</w:t>
            </w:r>
          </w:p>
        </w:tc>
        <w:tc>
          <w:tcPr>
            <w:tcW w:w="283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Период</w:t>
            </w:r>
          </w:p>
        </w:tc>
        <w:tc>
          <w:tcPr>
            <w:tcW w:w="850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Частота</w:t>
            </w:r>
          </w:p>
        </w:tc>
        <w:tc>
          <w:tcPr>
            <w:tcW w:w="158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Соедин. ячейки/ </w:t>
            </w:r>
          </w:p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№№ контактов</w:t>
            </w:r>
          </w:p>
        </w:tc>
      </w:tr>
      <w:tr w:rsidR="00EB3808" w:rsidRPr="006F3214">
        <w:trPr>
          <w:cantSplit/>
          <w:trHeight w:val="375"/>
        </w:trPr>
        <w:tc>
          <w:tcPr>
            <w:tcW w:w="54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73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6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3" w:right="-16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E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X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E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X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2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rPr>
          <w:cantSplit/>
          <w:trHeight w:val="20"/>
        </w:trPr>
        <w:tc>
          <w:tcPr>
            <w:tcW w:w="13917" w:type="dxa"/>
            <w:gridSpan w:val="26"/>
            <w:vAlign w:val="center"/>
          </w:tcPr>
          <w:p w:rsidR="00EB3808" w:rsidRPr="006F3214" w:rsidRDefault="00EB3808" w:rsidP="006F321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ЯТП-1 Блок БСИ</w:t>
            </w: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256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6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Калибровка минимум</w:t>
            </w: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ячейка ЯТП</w:t>
            </w: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257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6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258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6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Х1 / (5-8)</w:t>
            </w: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259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6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260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6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(13-16)</w:t>
            </w: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261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6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262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6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(22-25)</w:t>
            </w: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263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6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264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6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(30-33)</w:t>
            </w: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265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6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266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6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(38-41)</w:t>
            </w: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267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6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268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6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(5-8)</w:t>
            </w: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269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(мл. разр. 8 бит)</w:t>
            </w:r>
          </w:p>
        </w:tc>
        <w:tc>
          <w:tcPr>
            <w:tcW w:w="216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270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(ст. разр. 4 бита)</w:t>
            </w:r>
          </w:p>
        </w:tc>
        <w:tc>
          <w:tcPr>
            <w:tcW w:w="216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(13-16)</w:t>
            </w: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271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(мл. разр. 8 бит)</w:t>
            </w:r>
          </w:p>
        </w:tc>
        <w:tc>
          <w:tcPr>
            <w:tcW w:w="216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272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(ст. разр. 4 бита)</w:t>
            </w:r>
          </w:p>
        </w:tc>
        <w:tc>
          <w:tcPr>
            <w:tcW w:w="216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(22-25)</w:t>
            </w: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273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(мл. разр. 8 бит)</w:t>
            </w:r>
          </w:p>
        </w:tc>
        <w:tc>
          <w:tcPr>
            <w:tcW w:w="216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274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(ст. разр. 4 бита)</w:t>
            </w:r>
          </w:p>
        </w:tc>
        <w:tc>
          <w:tcPr>
            <w:tcW w:w="216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(30-33)</w:t>
            </w: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275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(мл. разр. 8 бит)</w:t>
            </w:r>
          </w:p>
        </w:tc>
        <w:tc>
          <w:tcPr>
            <w:tcW w:w="216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276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(ст. разр. 4 бита)</w:t>
            </w:r>
          </w:p>
        </w:tc>
        <w:tc>
          <w:tcPr>
            <w:tcW w:w="216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(38-41)</w:t>
            </w: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277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(мл. разр. 8 бит)</w:t>
            </w:r>
          </w:p>
        </w:tc>
        <w:tc>
          <w:tcPr>
            <w:tcW w:w="216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278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(ст. разр. 4 бита)</w:t>
            </w:r>
          </w:p>
        </w:tc>
        <w:tc>
          <w:tcPr>
            <w:tcW w:w="216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Х3 / (5-8)</w:t>
            </w: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279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(мл. разр. 8 бит)</w:t>
            </w:r>
          </w:p>
        </w:tc>
        <w:tc>
          <w:tcPr>
            <w:tcW w:w="216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280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(ст. разр. 4 бита)</w:t>
            </w:r>
          </w:p>
        </w:tc>
        <w:tc>
          <w:tcPr>
            <w:tcW w:w="216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Х3 / (13-16)</w:t>
            </w: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281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(мл. разр. 8 бит)</w:t>
            </w:r>
          </w:p>
        </w:tc>
        <w:tc>
          <w:tcPr>
            <w:tcW w:w="216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282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(ст. разр. 4 бита)</w:t>
            </w:r>
          </w:p>
        </w:tc>
        <w:tc>
          <w:tcPr>
            <w:tcW w:w="216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Х3 / (22-25)</w:t>
            </w: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283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(мл. разр. 8 бит)</w:t>
            </w:r>
          </w:p>
        </w:tc>
        <w:tc>
          <w:tcPr>
            <w:tcW w:w="216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284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(ст. разр. 4 бита)</w:t>
            </w:r>
          </w:p>
        </w:tc>
        <w:tc>
          <w:tcPr>
            <w:tcW w:w="216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Х3 / (30-33)</w:t>
            </w: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285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(мл. разр. 8 бит)</w:t>
            </w:r>
          </w:p>
        </w:tc>
        <w:tc>
          <w:tcPr>
            <w:tcW w:w="216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286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(ст. разр. 4 бита)</w:t>
            </w:r>
          </w:p>
        </w:tc>
        <w:tc>
          <w:tcPr>
            <w:tcW w:w="216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(38-41)</w:t>
            </w:r>
          </w:p>
        </w:tc>
      </w:tr>
      <w:tr w:rsidR="00EB3808" w:rsidRPr="006F3214">
        <w:trPr>
          <w:cantSplit/>
          <w:trHeight w:val="20"/>
        </w:trPr>
        <w:tc>
          <w:tcPr>
            <w:tcW w:w="5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287</w:t>
            </w:r>
          </w:p>
        </w:tc>
        <w:tc>
          <w:tcPr>
            <w:tcW w:w="197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(мл. разр. 8 бит)</w:t>
            </w:r>
          </w:p>
        </w:tc>
        <w:tc>
          <w:tcPr>
            <w:tcW w:w="216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EB3808" w:rsidRPr="008F2F98" w:rsidRDefault="00EB3808" w:rsidP="007B7F09">
      <w:pPr>
        <w:rPr>
          <w:rFonts w:ascii="Times New Roman" w:hAnsi="Times New Roman" w:cs="Times New Roman"/>
          <w:sz w:val="20"/>
          <w:szCs w:val="20"/>
        </w:rPr>
      </w:pPr>
      <w:r w:rsidRPr="008F2F98">
        <w:rPr>
          <w:rFonts w:ascii="Times New Roman" w:hAnsi="Times New Roman" w:cs="Times New Roman"/>
          <w:sz w:val="20"/>
          <w:szCs w:val="20"/>
        </w:rPr>
        <w:br w:type="page"/>
      </w:r>
    </w:p>
    <w:tbl>
      <w:tblPr>
        <w:tblW w:w="1390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/>
      </w:tblPr>
      <w:tblGrid>
        <w:gridCol w:w="539"/>
        <w:gridCol w:w="1976"/>
        <w:gridCol w:w="2163"/>
        <w:gridCol w:w="418"/>
        <w:gridCol w:w="285"/>
        <w:gridCol w:w="285"/>
        <w:gridCol w:w="289"/>
        <w:gridCol w:w="281"/>
        <w:gridCol w:w="282"/>
        <w:gridCol w:w="281"/>
        <w:gridCol w:w="282"/>
        <w:gridCol w:w="301"/>
        <w:gridCol w:w="278"/>
        <w:gridCol w:w="421"/>
        <w:gridCol w:w="291"/>
        <w:gridCol w:w="282"/>
        <w:gridCol w:w="282"/>
        <w:gridCol w:w="282"/>
        <w:gridCol w:w="282"/>
        <w:gridCol w:w="282"/>
        <w:gridCol w:w="282"/>
        <w:gridCol w:w="295"/>
        <w:gridCol w:w="285"/>
        <w:gridCol w:w="851"/>
        <w:gridCol w:w="851"/>
        <w:gridCol w:w="1562"/>
      </w:tblGrid>
      <w:tr w:rsidR="00EB3808" w:rsidRPr="006F3214">
        <w:trPr>
          <w:trHeight w:val="442"/>
        </w:trPr>
        <w:tc>
          <w:tcPr>
            <w:tcW w:w="13908" w:type="dxa"/>
            <w:gridSpan w:val="26"/>
            <w:tcBorders>
              <w:top w:val="nil"/>
              <w:left w:val="nil"/>
              <w:right w:val="nil"/>
            </w:tcBorders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13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Приложение 1</w:t>
            </w:r>
          </w:p>
        </w:tc>
      </w:tr>
      <w:tr w:rsidR="00EB3808" w:rsidRPr="006F3214">
        <w:trPr>
          <w:trHeight w:val="442"/>
        </w:trPr>
        <w:tc>
          <w:tcPr>
            <w:tcW w:w="539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197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Параметр</w:t>
            </w:r>
          </w:p>
        </w:tc>
        <w:tc>
          <w:tcPr>
            <w:tcW w:w="216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№ Вх. ячейки</w:t>
            </w:r>
          </w:p>
        </w:tc>
        <w:tc>
          <w:tcPr>
            <w:tcW w:w="418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3" w:right="-175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Поток</w:t>
            </w:r>
          </w:p>
        </w:tc>
        <w:tc>
          <w:tcPr>
            <w:tcW w:w="2286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Адрес параметра</w:t>
            </w:r>
          </w:p>
        </w:tc>
        <w:tc>
          <w:tcPr>
            <w:tcW w:w="278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21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Поток</w:t>
            </w:r>
          </w:p>
        </w:tc>
        <w:tc>
          <w:tcPr>
            <w:tcW w:w="2278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Адрес параметра   ЗУ</w:t>
            </w:r>
          </w:p>
        </w:tc>
        <w:tc>
          <w:tcPr>
            <w:tcW w:w="285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86" w:hanging="8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Частота</w:t>
            </w:r>
          </w:p>
        </w:tc>
        <w:tc>
          <w:tcPr>
            <w:tcW w:w="156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Соедин. ячейки/ </w:t>
            </w:r>
          </w:p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№№ контактов</w:t>
            </w:r>
          </w:p>
        </w:tc>
      </w:tr>
      <w:tr w:rsidR="00EB3808" w:rsidRPr="006F3214">
        <w:trPr>
          <w:trHeight w:val="386"/>
        </w:trPr>
        <w:tc>
          <w:tcPr>
            <w:tcW w:w="539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7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3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3" w:right="-16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E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X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1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E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X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2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13908" w:type="dxa"/>
            <w:gridSpan w:val="26"/>
            <w:vAlign w:val="center"/>
          </w:tcPr>
          <w:p w:rsidR="00EB3808" w:rsidRPr="006F3214" w:rsidRDefault="00EB3808" w:rsidP="006F321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ЯТП-1 Блок БСИ</w:t>
            </w: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288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6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(1-4)</w:t>
            </w: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289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63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290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6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(9-12)</w:t>
            </w: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291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63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292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6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(17-20)</w:t>
            </w: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293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63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294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6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(26-29)</w:t>
            </w: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295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63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296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6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(34-37)</w:t>
            </w: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297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63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298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6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(1-4)</w:t>
            </w: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299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63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39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300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6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(9-12)</w:t>
            </w: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301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63" w:type="dxa"/>
            <w:vMerge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302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6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(17-20)</w:t>
            </w: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303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63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304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6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(26-29)</w:t>
            </w: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305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63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306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6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(34-37)</w:t>
            </w: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307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63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308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6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(1-4)</w:t>
            </w: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309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63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310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6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(9-12)</w:t>
            </w: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311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63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tcBorders>
              <w:tr2bl w:val="single" w:sz="4" w:space="0" w:color="auto"/>
            </w:tcBorders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right="-6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312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6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(17-20)</w:t>
            </w: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313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63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314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6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(26-29)</w:t>
            </w: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315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63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316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6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(34-37)</w:t>
            </w: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317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63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318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63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Калибровка максимум</w:t>
            </w: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 w:val="restart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3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319</w:t>
            </w:r>
          </w:p>
        </w:tc>
        <w:tc>
          <w:tcPr>
            <w:tcW w:w="197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(мл. разр. 8 бит)</w:t>
            </w:r>
          </w:p>
        </w:tc>
        <w:tc>
          <w:tcPr>
            <w:tcW w:w="2163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8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5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vMerge/>
            <w:shd w:val="clear" w:color="auto" w:fill="D9D9D9"/>
          </w:tcPr>
          <w:p w:rsidR="00EB3808" w:rsidRPr="006F3214" w:rsidRDefault="00EB3808" w:rsidP="006F3214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EB3808" w:rsidRPr="008F2F98" w:rsidRDefault="00EB3808" w:rsidP="007B7F09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8F2F98">
        <w:rPr>
          <w:rFonts w:ascii="Times New Roman" w:hAnsi="Times New Roman" w:cs="Times New Roman"/>
          <w:color w:val="000000"/>
          <w:sz w:val="20"/>
          <w:szCs w:val="20"/>
        </w:rPr>
        <w:br w:type="page"/>
      </w:r>
    </w:p>
    <w:tbl>
      <w:tblPr>
        <w:tblW w:w="13887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/>
      </w:tblPr>
      <w:tblGrid>
        <w:gridCol w:w="551"/>
        <w:gridCol w:w="1996"/>
        <w:gridCol w:w="2126"/>
        <w:gridCol w:w="425"/>
        <w:gridCol w:w="284"/>
        <w:gridCol w:w="283"/>
        <w:gridCol w:w="284"/>
        <w:gridCol w:w="283"/>
        <w:gridCol w:w="284"/>
        <w:gridCol w:w="283"/>
        <w:gridCol w:w="281"/>
        <w:gridCol w:w="287"/>
        <w:gridCol w:w="283"/>
        <w:gridCol w:w="419"/>
        <w:gridCol w:w="290"/>
        <w:gridCol w:w="283"/>
        <w:gridCol w:w="284"/>
        <w:gridCol w:w="274"/>
        <w:gridCol w:w="284"/>
        <w:gridCol w:w="283"/>
        <w:gridCol w:w="284"/>
        <w:gridCol w:w="292"/>
        <w:gridCol w:w="284"/>
        <w:gridCol w:w="850"/>
        <w:gridCol w:w="851"/>
        <w:gridCol w:w="1559"/>
      </w:tblGrid>
      <w:tr w:rsidR="00EB3808" w:rsidRPr="006F3214">
        <w:trPr>
          <w:trHeight w:val="421"/>
        </w:trPr>
        <w:tc>
          <w:tcPr>
            <w:tcW w:w="13887" w:type="dxa"/>
            <w:gridSpan w:val="26"/>
            <w:tcBorders>
              <w:top w:val="nil"/>
              <w:left w:val="nil"/>
              <w:right w:val="nil"/>
            </w:tcBorders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109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Приложение 1</w:t>
            </w:r>
          </w:p>
        </w:tc>
      </w:tr>
      <w:tr w:rsidR="00EB3808" w:rsidRPr="006F3214">
        <w:trPr>
          <w:trHeight w:val="421"/>
        </w:trPr>
        <w:tc>
          <w:tcPr>
            <w:tcW w:w="551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199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Параметр</w:t>
            </w:r>
          </w:p>
        </w:tc>
        <w:tc>
          <w:tcPr>
            <w:tcW w:w="212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№ Вх. ячейки</w:t>
            </w:r>
          </w:p>
        </w:tc>
        <w:tc>
          <w:tcPr>
            <w:tcW w:w="425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3" w:right="-175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Поток</w:t>
            </w:r>
          </w:p>
        </w:tc>
        <w:tc>
          <w:tcPr>
            <w:tcW w:w="2269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Адрес параметра</w:t>
            </w:r>
          </w:p>
        </w:tc>
        <w:tc>
          <w:tcPr>
            <w:tcW w:w="283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9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3" w:right="-175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Поток</w:t>
            </w:r>
          </w:p>
        </w:tc>
        <w:tc>
          <w:tcPr>
            <w:tcW w:w="2274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Адрес параметра   ЗУ</w:t>
            </w:r>
          </w:p>
        </w:tc>
        <w:tc>
          <w:tcPr>
            <w:tcW w:w="284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86" w:hanging="8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Частота</w:t>
            </w:r>
          </w:p>
        </w:tc>
        <w:tc>
          <w:tcPr>
            <w:tcW w:w="1559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Соедин. / </w:t>
            </w:r>
          </w:p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№№ контактов</w:t>
            </w:r>
          </w:p>
        </w:tc>
      </w:tr>
      <w:tr w:rsidR="00EB3808" w:rsidRPr="006F3214">
        <w:trPr>
          <w:trHeight w:val="413"/>
        </w:trPr>
        <w:tc>
          <w:tcPr>
            <w:tcW w:w="551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96" w:type="dxa"/>
            <w:vMerge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3" w:right="-16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E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X</w:t>
            </w: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9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E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X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13887" w:type="dxa"/>
            <w:gridSpan w:val="26"/>
            <w:vAlign w:val="center"/>
          </w:tcPr>
          <w:p w:rsidR="00EB3808" w:rsidRPr="006F3214" w:rsidRDefault="00EB3808" w:rsidP="006F321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ЯТП-2 Блок УБСИ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320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Калибровка минимум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ячейка ЯТП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321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322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(5-8)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323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324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(13-16)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325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326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(22-25)</w:t>
            </w:r>
          </w:p>
        </w:tc>
      </w:tr>
      <w:tr w:rsidR="00EB3808" w:rsidRPr="006F3214">
        <w:tc>
          <w:tcPr>
            <w:tcW w:w="5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327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328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(30-33)</w:t>
            </w:r>
          </w:p>
        </w:tc>
      </w:tr>
      <w:tr w:rsidR="00EB3808" w:rsidRPr="006F3214">
        <w:tc>
          <w:tcPr>
            <w:tcW w:w="5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329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1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330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(38-41)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331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332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(5-8)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333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334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(13-16)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335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336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(22-25)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337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338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(30-33)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339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340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(38-41)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341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342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(5-8)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343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344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24)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(13-16)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345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rPr>
          <w:trHeight w:val="42"/>
        </w:trPr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346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(22-25)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347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348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(30-33)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349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57" w:right="-2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350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(38-41)</w:t>
            </w:r>
          </w:p>
        </w:tc>
      </w:tr>
      <w:tr w:rsidR="00EB3808" w:rsidRPr="006F3214">
        <w:tc>
          <w:tcPr>
            <w:tcW w:w="5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351</w:t>
            </w:r>
          </w:p>
        </w:tc>
        <w:tc>
          <w:tcPr>
            <w:tcW w:w="199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(мл. разр. 8 бит)</w:t>
            </w:r>
          </w:p>
        </w:tc>
        <w:tc>
          <w:tcPr>
            <w:tcW w:w="212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7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9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7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4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B3808" w:rsidRPr="008F2F98" w:rsidRDefault="00EB3808" w:rsidP="007B7F09">
      <w:pPr>
        <w:rPr>
          <w:rFonts w:ascii="Times New Roman" w:hAnsi="Times New Roman" w:cs="Times New Roman"/>
          <w:sz w:val="20"/>
          <w:szCs w:val="20"/>
        </w:rPr>
      </w:pPr>
      <w:r w:rsidRPr="008F2F98">
        <w:rPr>
          <w:rFonts w:ascii="Times New Roman" w:hAnsi="Times New Roman" w:cs="Times New Roman"/>
          <w:sz w:val="20"/>
          <w:szCs w:val="20"/>
        </w:rPr>
        <w:br w:type="page"/>
      </w:r>
    </w:p>
    <w:tbl>
      <w:tblPr>
        <w:tblW w:w="13929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/>
      </w:tblPr>
      <w:tblGrid>
        <w:gridCol w:w="556"/>
        <w:gridCol w:w="1991"/>
        <w:gridCol w:w="2122"/>
        <w:gridCol w:w="425"/>
        <w:gridCol w:w="284"/>
        <w:gridCol w:w="283"/>
        <w:gridCol w:w="284"/>
        <w:gridCol w:w="283"/>
        <w:gridCol w:w="284"/>
        <w:gridCol w:w="283"/>
        <w:gridCol w:w="283"/>
        <w:gridCol w:w="282"/>
        <w:gridCol w:w="283"/>
        <w:gridCol w:w="411"/>
        <w:gridCol w:w="325"/>
        <w:gridCol w:w="282"/>
        <w:gridCol w:w="283"/>
        <w:gridCol w:w="282"/>
        <w:gridCol w:w="283"/>
        <w:gridCol w:w="282"/>
        <w:gridCol w:w="283"/>
        <w:gridCol w:w="283"/>
        <w:gridCol w:w="283"/>
        <w:gridCol w:w="842"/>
        <w:gridCol w:w="850"/>
        <w:gridCol w:w="1597"/>
      </w:tblGrid>
      <w:tr w:rsidR="00EB3808" w:rsidRPr="006F3214">
        <w:trPr>
          <w:trHeight w:val="442"/>
        </w:trPr>
        <w:tc>
          <w:tcPr>
            <w:tcW w:w="13929" w:type="dxa"/>
            <w:gridSpan w:val="26"/>
            <w:tcBorders>
              <w:top w:val="nil"/>
              <w:left w:val="nil"/>
              <w:right w:val="nil"/>
            </w:tcBorders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151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Приложение 1</w:t>
            </w:r>
          </w:p>
        </w:tc>
      </w:tr>
      <w:tr w:rsidR="00EB3808" w:rsidRPr="006F3214">
        <w:trPr>
          <w:trHeight w:val="442"/>
        </w:trPr>
        <w:tc>
          <w:tcPr>
            <w:tcW w:w="556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1991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Параметр</w:t>
            </w:r>
          </w:p>
        </w:tc>
        <w:tc>
          <w:tcPr>
            <w:tcW w:w="212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№ Вх. ячейки</w:t>
            </w:r>
          </w:p>
        </w:tc>
        <w:tc>
          <w:tcPr>
            <w:tcW w:w="425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3" w:right="-175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Поток</w:t>
            </w:r>
          </w:p>
        </w:tc>
        <w:tc>
          <w:tcPr>
            <w:tcW w:w="2266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Адрес параметра</w:t>
            </w:r>
          </w:p>
        </w:tc>
        <w:tc>
          <w:tcPr>
            <w:tcW w:w="283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" w:type="dxa"/>
            <w:vMerge w:val="restart"/>
            <w:textDirection w:val="btLr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Поток</w:t>
            </w:r>
          </w:p>
        </w:tc>
        <w:tc>
          <w:tcPr>
            <w:tcW w:w="2303" w:type="dxa"/>
            <w:gridSpan w:val="8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Адрес параметра   ЗУ</w:t>
            </w:r>
          </w:p>
        </w:tc>
        <w:tc>
          <w:tcPr>
            <w:tcW w:w="283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Период</w:t>
            </w:r>
          </w:p>
        </w:tc>
        <w:tc>
          <w:tcPr>
            <w:tcW w:w="850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Частота</w:t>
            </w:r>
          </w:p>
        </w:tc>
        <w:tc>
          <w:tcPr>
            <w:tcW w:w="1597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Соедин. ячейки/ </w:t>
            </w:r>
          </w:p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№№ контактов</w:t>
            </w:r>
          </w:p>
        </w:tc>
      </w:tr>
      <w:tr w:rsidR="00EB3808" w:rsidRPr="006F3214">
        <w:trPr>
          <w:trHeight w:val="418"/>
        </w:trPr>
        <w:tc>
          <w:tcPr>
            <w:tcW w:w="556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91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43" w:right="-16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E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X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95" w:right="-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E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X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16" w:right="-7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7" w:type="dxa"/>
            <w:vMerge/>
          </w:tcPr>
          <w:p w:rsidR="00EB3808" w:rsidRPr="006F3214" w:rsidRDefault="00EB3808" w:rsidP="006F321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3808" w:rsidRPr="006F3214">
        <w:tc>
          <w:tcPr>
            <w:tcW w:w="13929" w:type="dxa"/>
            <w:gridSpan w:val="26"/>
            <w:vAlign w:val="center"/>
          </w:tcPr>
          <w:p w:rsidR="00EB3808" w:rsidRPr="006F3214" w:rsidRDefault="00EB3808" w:rsidP="006F321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ЯТП-2 Блок УБСИ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352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 w:val="restart"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(1-4)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353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354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(9-12)</w:t>
            </w:r>
          </w:p>
        </w:tc>
      </w:tr>
      <w:tr w:rsidR="00EB3808" w:rsidRPr="006F3214">
        <w:tc>
          <w:tcPr>
            <w:tcW w:w="556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355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356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(17-20)</w:t>
            </w: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357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358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(26-29)</w:t>
            </w: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359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360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Х1 / (34-37)</w:t>
            </w: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361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362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(1-4)</w:t>
            </w: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363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364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(9-12)</w:t>
            </w: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365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366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(17-20)</w:t>
            </w: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367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368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(26-29)</w:t>
            </w: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369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370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Х2 / (34-37)</w:t>
            </w: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371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372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(1-4)</w:t>
            </w: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373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374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(9-12)</w:t>
            </w: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375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rPr>
          <w:trHeight w:val="42"/>
        </w:trPr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376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(17-20)</w:t>
            </w: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377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378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(26-29)</w:t>
            </w: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379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380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Х3 / (34-37)</w:t>
            </w: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381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(мл. разр. 8 бит)</w:t>
            </w:r>
          </w:p>
        </w:tc>
        <w:tc>
          <w:tcPr>
            <w:tcW w:w="212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382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(ст. разр. 4 бита)</w:t>
            </w:r>
          </w:p>
        </w:tc>
        <w:tc>
          <w:tcPr>
            <w:tcW w:w="2122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>Калибровка максимум</w:t>
            </w: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 w:val="restart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B3808" w:rsidRPr="006F3214">
        <w:tc>
          <w:tcPr>
            <w:tcW w:w="556" w:type="dxa"/>
            <w:vAlign w:val="bottom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383</w:t>
            </w:r>
          </w:p>
        </w:tc>
        <w:tc>
          <w:tcPr>
            <w:tcW w:w="199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sz w:val="20"/>
                <w:szCs w:val="20"/>
              </w:rPr>
              <w:t xml:space="preserve"> (мл. разр. 8 бит)</w:t>
            </w:r>
          </w:p>
        </w:tc>
        <w:tc>
          <w:tcPr>
            <w:tcW w:w="2122" w:type="dxa"/>
            <w:vMerge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4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108" w:right="-171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1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3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П2</w:t>
            </w:r>
          </w:p>
        </w:tc>
        <w:tc>
          <w:tcPr>
            <w:tcW w:w="325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8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ind w:left="-7" w:right="-11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3" w:type="dxa"/>
            <w:vMerge/>
            <w:shd w:val="clear" w:color="auto" w:fill="D9D9D9"/>
            <w:vAlign w:val="center"/>
          </w:tcPr>
          <w:p w:rsidR="00EB3808" w:rsidRPr="006F3214" w:rsidRDefault="00EB3808" w:rsidP="006F321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16384</w:t>
            </w:r>
          </w:p>
        </w:tc>
        <w:tc>
          <w:tcPr>
            <w:tcW w:w="850" w:type="dxa"/>
            <w:vAlign w:val="center"/>
          </w:tcPr>
          <w:p w:rsidR="00EB3808" w:rsidRPr="006F3214" w:rsidRDefault="00EB3808" w:rsidP="006F32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32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97" w:type="dxa"/>
            <w:vMerge/>
          </w:tcPr>
          <w:p w:rsidR="00EB3808" w:rsidRPr="006F3214" w:rsidRDefault="00EB3808" w:rsidP="006F3214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EB3808" w:rsidRPr="008F2F98" w:rsidRDefault="00EB3808" w:rsidP="007B7F09">
      <w:pPr>
        <w:rPr>
          <w:rFonts w:ascii="Times New Roman" w:hAnsi="Times New Roman" w:cs="Times New Roman"/>
          <w:sz w:val="20"/>
          <w:szCs w:val="20"/>
        </w:rPr>
      </w:pPr>
    </w:p>
    <w:sectPr w:rsidR="00EB3808" w:rsidRPr="008F2F98" w:rsidSect="002D7E6B">
      <w:footerReference w:type="default" r:id="rId7"/>
      <w:pgSz w:w="16838" w:h="11906" w:orient="landscape"/>
      <w:pgMar w:top="426" w:right="395" w:bottom="426" w:left="1134" w:header="708" w:footer="2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3808" w:rsidRDefault="00EB3808" w:rsidP="00676B0A">
      <w:pPr>
        <w:spacing w:after="0" w:line="240" w:lineRule="auto"/>
      </w:pPr>
      <w:r>
        <w:separator/>
      </w:r>
    </w:p>
  </w:endnote>
  <w:endnote w:type="continuationSeparator" w:id="0">
    <w:p w:rsidR="00EB3808" w:rsidRDefault="00EB3808" w:rsidP="00676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3808" w:rsidRPr="00500824" w:rsidRDefault="00EB3808">
    <w:pPr>
      <w:pStyle w:val="Footer"/>
      <w:jc w:val="right"/>
      <w:rPr>
        <w:rFonts w:ascii="Times New Roman" w:hAnsi="Times New Roman" w:cs="Times New Roman"/>
      </w:rPr>
    </w:pPr>
    <w:r w:rsidRPr="00500824">
      <w:rPr>
        <w:rFonts w:ascii="Times New Roman" w:hAnsi="Times New Roman" w:cs="Times New Roman"/>
      </w:rPr>
      <w:fldChar w:fldCharType="begin"/>
    </w:r>
    <w:r w:rsidRPr="00500824">
      <w:rPr>
        <w:rFonts w:ascii="Times New Roman" w:hAnsi="Times New Roman" w:cs="Times New Roman"/>
      </w:rPr>
      <w:instrText>PAGE   \* MERGEFORMAT</w:instrText>
    </w:r>
    <w:r w:rsidRPr="00500824"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  <w:noProof/>
      </w:rPr>
      <w:t>3</w:t>
    </w:r>
    <w:r w:rsidRPr="00500824">
      <w:rPr>
        <w:rFonts w:ascii="Times New Roman" w:hAnsi="Times New Roman" w:cs="Times New Roman"/>
      </w:rPr>
      <w:fldChar w:fldCharType="end"/>
    </w:r>
  </w:p>
  <w:p w:rsidR="00EB3808" w:rsidRDefault="00EB380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3808" w:rsidRDefault="00EB3808" w:rsidP="00676B0A">
      <w:pPr>
        <w:spacing w:after="0" w:line="240" w:lineRule="auto"/>
      </w:pPr>
      <w:r>
        <w:separator/>
      </w:r>
    </w:p>
  </w:footnote>
  <w:footnote w:type="continuationSeparator" w:id="0">
    <w:p w:rsidR="00EB3808" w:rsidRDefault="00EB3808" w:rsidP="00676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3A4AEB"/>
    <w:multiLevelType w:val="hybridMultilevel"/>
    <w:tmpl w:val="CA1ABA42"/>
    <w:lvl w:ilvl="0" w:tplc="C5BAFF0E">
      <w:start w:val="1"/>
      <w:numFmt w:val="decimal"/>
      <w:lvlText w:val="%1"/>
      <w:lvlJc w:val="center"/>
      <w:pPr>
        <w:ind w:left="14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154C86"/>
    <w:multiLevelType w:val="hybridMultilevel"/>
    <w:tmpl w:val="FFF8980C"/>
    <w:lvl w:ilvl="0" w:tplc="B8EA9404">
      <w:start w:val="1"/>
      <w:numFmt w:val="decimal"/>
      <w:lvlText w:val="%1"/>
      <w:lvlJc w:val="center"/>
      <w:pPr>
        <w:ind w:left="18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6665769C"/>
    <w:multiLevelType w:val="hybridMultilevel"/>
    <w:tmpl w:val="00AE8434"/>
    <w:lvl w:ilvl="0" w:tplc="4FDC04E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AA1388A"/>
    <w:multiLevelType w:val="hybridMultilevel"/>
    <w:tmpl w:val="692A0504"/>
    <w:lvl w:ilvl="0" w:tplc="B8EA9404">
      <w:start w:val="1"/>
      <w:numFmt w:val="decimal"/>
      <w:lvlText w:val="%1"/>
      <w:lvlJc w:val="center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20"/>
  <w:embedSystemFonts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A1911"/>
    <w:rsid w:val="00017F0F"/>
    <w:rsid w:val="0002546B"/>
    <w:rsid w:val="0003027C"/>
    <w:rsid w:val="00036522"/>
    <w:rsid w:val="00046363"/>
    <w:rsid w:val="000871B3"/>
    <w:rsid w:val="0008737F"/>
    <w:rsid w:val="00091F69"/>
    <w:rsid w:val="00094ED9"/>
    <w:rsid w:val="00096977"/>
    <w:rsid w:val="000A7651"/>
    <w:rsid w:val="000A7A79"/>
    <w:rsid w:val="000B3670"/>
    <w:rsid w:val="000C0E60"/>
    <w:rsid w:val="000E02E1"/>
    <w:rsid w:val="000E0553"/>
    <w:rsid w:val="000E57CC"/>
    <w:rsid w:val="000F3DA5"/>
    <w:rsid w:val="000F5164"/>
    <w:rsid w:val="001019FC"/>
    <w:rsid w:val="00105211"/>
    <w:rsid w:val="00114BDC"/>
    <w:rsid w:val="001227E9"/>
    <w:rsid w:val="0012346E"/>
    <w:rsid w:val="00127F57"/>
    <w:rsid w:val="00133F9B"/>
    <w:rsid w:val="001363AB"/>
    <w:rsid w:val="00137D8A"/>
    <w:rsid w:val="001418A9"/>
    <w:rsid w:val="00155807"/>
    <w:rsid w:val="00157EAC"/>
    <w:rsid w:val="00161BE5"/>
    <w:rsid w:val="00164B87"/>
    <w:rsid w:val="001718BF"/>
    <w:rsid w:val="00172D26"/>
    <w:rsid w:val="00183123"/>
    <w:rsid w:val="00191169"/>
    <w:rsid w:val="001920E9"/>
    <w:rsid w:val="00195108"/>
    <w:rsid w:val="001975C7"/>
    <w:rsid w:val="001A2120"/>
    <w:rsid w:val="001A346B"/>
    <w:rsid w:val="001C3F9E"/>
    <w:rsid w:val="001C4204"/>
    <w:rsid w:val="001D426E"/>
    <w:rsid w:val="001D49FB"/>
    <w:rsid w:val="001E4AFC"/>
    <w:rsid w:val="001E7A50"/>
    <w:rsid w:val="001E7CD0"/>
    <w:rsid w:val="00205769"/>
    <w:rsid w:val="00206E1B"/>
    <w:rsid w:val="00210309"/>
    <w:rsid w:val="00211B15"/>
    <w:rsid w:val="00217CDD"/>
    <w:rsid w:val="00235536"/>
    <w:rsid w:val="00244DA7"/>
    <w:rsid w:val="00247131"/>
    <w:rsid w:val="00253DF7"/>
    <w:rsid w:val="002668DE"/>
    <w:rsid w:val="00270336"/>
    <w:rsid w:val="0028070C"/>
    <w:rsid w:val="00281CE6"/>
    <w:rsid w:val="00295E97"/>
    <w:rsid w:val="0029793D"/>
    <w:rsid w:val="002A011A"/>
    <w:rsid w:val="002A1862"/>
    <w:rsid w:val="002A2E13"/>
    <w:rsid w:val="002A4E17"/>
    <w:rsid w:val="002D0658"/>
    <w:rsid w:val="002D272C"/>
    <w:rsid w:val="002D359A"/>
    <w:rsid w:val="002D7E6B"/>
    <w:rsid w:val="002E2CB7"/>
    <w:rsid w:val="002E6378"/>
    <w:rsid w:val="002E661F"/>
    <w:rsid w:val="002F3772"/>
    <w:rsid w:val="002F38D5"/>
    <w:rsid w:val="002F449D"/>
    <w:rsid w:val="003001F9"/>
    <w:rsid w:val="003015BC"/>
    <w:rsid w:val="00301ED7"/>
    <w:rsid w:val="00304566"/>
    <w:rsid w:val="00304803"/>
    <w:rsid w:val="00311985"/>
    <w:rsid w:val="00313405"/>
    <w:rsid w:val="0031666A"/>
    <w:rsid w:val="00344646"/>
    <w:rsid w:val="00353885"/>
    <w:rsid w:val="00355755"/>
    <w:rsid w:val="00362570"/>
    <w:rsid w:val="003705CF"/>
    <w:rsid w:val="0037105E"/>
    <w:rsid w:val="00374A6D"/>
    <w:rsid w:val="00374B52"/>
    <w:rsid w:val="00382643"/>
    <w:rsid w:val="003907A4"/>
    <w:rsid w:val="003A2705"/>
    <w:rsid w:val="003B1162"/>
    <w:rsid w:val="003B5568"/>
    <w:rsid w:val="003C0C13"/>
    <w:rsid w:val="003C6774"/>
    <w:rsid w:val="003D1706"/>
    <w:rsid w:val="003E446A"/>
    <w:rsid w:val="003F64D5"/>
    <w:rsid w:val="0040084E"/>
    <w:rsid w:val="00401149"/>
    <w:rsid w:val="00401D2B"/>
    <w:rsid w:val="00413C32"/>
    <w:rsid w:val="004145EE"/>
    <w:rsid w:val="00420C53"/>
    <w:rsid w:val="00423A91"/>
    <w:rsid w:val="00425181"/>
    <w:rsid w:val="004342F9"/>
    <w:rsid w:val="00435938"/>
    <w:rsid w:val="0043653A"/>
    <w:rsid w:val="00442349"/>
    <w:rsid w:val="00443955"/>
    <w:rsid w:val="00444359"/>
    <w:rsid w:val="004512C9"/>
    <w:rsid w:val="004578B9"/>
    <w:rsid w:val="004671FF"/>
    <w:rsid w:val="00484050"/>
    <w:rsid w:val="00485198"/>
    <w:rsid w:val="0049055A"/>
    <w:rsid w:val="00493C4D"/>
    <w:rsid w:val="0049473C"/>
    <w:rsid w:val="00497CB0"/>
    <w:rsid w:val="004B22B8"/>
    <w:rsid w:val="004B3FBF"/>
    <w:rsid w:val="004B4CCC"/>
    <w:rsid w:val="004B7811"/>
    <w:rsid w:val="004C6F21"/>
    <w:rsid w:val="004D1757"/>
    <w:rsid w:val="004D59EA"/>
    <w:rsid w:val="004E6D20"/>
    <w:rsid w:val="004E6DEE"/>
    <w:rsid w:val="004E743D"/>
    <w:rsid w:val="004F0764"/>
    <w:rsid w:val="004F1B02"/>
    <w:rsid w:val="004F1B0A"/>
    <w:rsid w:val="004F3F45"/>
    <w:rsid w:val="004F43AE"/>
    <w:rsid w:val="00500824"/>
    <w:rsid w:val="0051074A"/>
    <w:rsid w:val="005151AB"/>
    <w:rsid w:val="00516DF8"/>
    <w:rsid w:val="005267A7"/>
    <w:rsid w:val="00526E3F"/>
    <w:rsid w:val="00530A5A"/>
    <w:rsid w:val="005349CE"/>
    <w:rsid w:val="00540ECD"/>
    <w:rsid w:val="00542068"/>
    <w:rsid w:val="00551982"/>
    <w:rsid w:val="005558E4"/>
    <w:rsid w:val="005574A0"/>
    <w:rsid w:val="00557AE9"/>
    <w:rsid w:val="005771A7"/>
    <w:rsid w:val="00594263"/>
    <w:rsid w:val="00595AEB"/>
    <w:rsid w:val="00597F28"/>
    <w:rsid w:val="005A42E7"/>
    <w:rsid w:val="005B0BF3"/>
    <w:rsid w:val="005B6AD3"/>
    <w:rsid w:val="005B70B6"/>
    <w:rsid w:val="005C17E5"/>
    <w:rsid w:val="005C4BC4"/>
    <w:rsid w:val="005C5236"/>
    <w:rsid w:val="005D0237"/>
    <w:rsid w:val="005D0560"/>
    <w:rsid w:val="005D32C1"/>
    <w:rsid w:val="005E3BDA"/>
    <w:rsid w:val="005E6925"/>
    <w:rsid w:val="005E7730"/>
    <w:rsid w:val="005F2912"/>
    <w:rsid w:val="005F32E9"/>
    <w:rsid w:val="00600D84"/>
    <w:rsid w:val="00604349"/>
    <w:rsid w:val="006218A1"/>
    <w:rsid w:val="00622691"/>
    <w:rsid w:val="00627528"/>
    <w:rsid w:val="00653683"/>
    <w:rsid w:val="00672EF9"/>
    <w:rsid w:val="00673E3F"/>
    <w:rsid w:val="00675E46"/>
    <w:rsid w:val="00676B0A"/>
    <w:rsid w:val="006804AA"/>
    <w:rsid w:val="00680722"/>
    <w:rsid w:val="006814D9"/>
    <w:rsid w:val="00684FA9"/>
    <w:rsid w:val="00697044"/>
    <w:rsid w:val="006B0109"/>
    <w:rsid w:val="006B60C3"/>
    <w:rsid w:val="006B64AC"/>
    <w:rsid w:val="006B7B2C"/>
    <w:rsid w:val="006C63D6"/>
    <w:rsid w:val="006D410C"/>
    <w:rsid w:val="006D7E90"/>
    <w:rsid w:val="006E34D6"/>
    <w:rsid w:val="006E3763"/>
    <w:rsid w:val="006F1306"/>
    <w:rsid w:val="006F13EB"/>
    <w:rsid w:val="006F17A0"/>
    <w:rsid w:val="006F3214"/>
    <w:rsid w:val="006F3594"/>
    <w:rsid w:val="006F4096"/>
    <w:rsid w:val="006F7820"/>
    <w:rsid w:val="00702AC7"/>
    <w:rsid w:val="00715570"/>
    <w:rsid w:val="007207F5"/>
    <w:rsid w:val="00723ABF"/>
    <w:rsid w:val="00732414"/>
    <w:rsid w:val="00736F1F"/>
    <w:rsid w:val="0073730A"/>
    <w:rsid w:val="007420A6"/>
    <w:rsid w:val="007455A8"/>
    <w:rsid w:val="007513A8"/>
    <w:rsid w:val="00762F5D"/>
    <w:rsid w:val="0076458F"/>
    <w:rsid w:val="007833FC"/>
    <w:rsid w:val="0078750E"/>
    <w:rsid w:val="00794EDA"/>
    <w:rsid w:val="007A0ACD"/>
    <w:rsid w:val="007A1F88"/>
    <w:rsid w:val="007A6B92"/>
    <w:rsid w:val="007B4A51"/>
    <w:rsid w:val="007B6A73"/>
    <w:rsid w:val="007B771B"/>
    <w:rsid w:val="007B7B4A"/>
    <w:rsid w:val="007B7F09"/>
    <w:rsid w:val="007D11EE"/>
    <w:rsid w:val="007D78BF"/>
    <w:rsid w:val="007E2709"/>
    <w:rsid w:val="007E2A6A"/>
    <w:rsid w:val="007E3E4F"/>
    <w:rsid w:val="007E7025"/>
    <w:rsid w:val="007E7DD0"/>
    <w:rsid w:val="007F24BB"/>
    <w:rsid w:val="007F5471"/>
    <w:rsid w:val="007F6DAF"/>
    <w:rsid w:val="008033E9"/>
    <w:rsid w:val="008039EE"/>
    <w:rsid w:val="00817C23"/>
    <w:rsid w:val="00820FCF"/>
    <w:rsid w:val="00831550"/>
    <w:rsid w:val="00835554"/>
    <w:rsid w:val="008414F7"/>
    <w:rsid w:val="00844899"/>
    <w:rsid w:val="008559C5"/>
    <w:rsid w:val="00856B3B"/>
    <w:rsid w:val="00856D96"/>
    <w:rsid w:val="00860165"/>
    <w:rsid w:val="008639DD"/>
    <w:rsid w:val="008679C7"/>
    <w:rsid w:val="00872FB8"/>
    <w:rsid w:val="00886644"/>
    <w:rsid w:val="008A396D"/>
    <w:rsid w:val="008A62D6"/>
    <w:rsid w:val="008B2413"/>
    <w:rsid w:val="008C0C78"/>
    <w:rsid w:val="008D06A4"/>
    <w:rsid w:val="008D4B52"/>
    <w:rsid w:val="008E2255"/>
    <w:rsid w:val="008E2CB0"/>
    <w:rsid w:val="008E33D9"/>
    <w:rsid w:val="008E7C9E"/>
    <w:rsid w:val="008F2F98"/>
    <w:rsid w:val="008F3817"/>
    <w:rsid w:val="008F72E5"/>
    <w:rsid w:val="00905403"/>
    <w:rsid w:val="0090761F"/>
    <w:rsid w:val="00907B71"/>
    <w:rsid w:val="009103EC"/>
    <w:rsid w:val="00917538"/>
    <w:rsid w:val="00923E72"/>
    <w:rsid w:val="00923FC0"/>
    <w:rsid w:val="00926368"/>
    <w:rsid w:val="00946331"/>
    <w:rsid w:val="0095376B"/>
    <w:rsid w:val="00953E91"/>
    <w:rsid w:val="009618F1"/>
    <w:rsid w:val="00962C30"/>
    <w:rsid w:val="00975B60"/>
    <w:rsid w:val="0097670F"/>
    <w:rsid w:val="009777D6"/>
    <w:rsid w:val="00985CA3"/>
    <w:rsid w:val="00993893"/>
    <w:rsid w:val="009A43E4"/>
    <w:rsid w:val="009A43EE"/>
    <w:rsid w:val="009A72D2"/>
    <w:rsid w:val="009B13C4"/>
    <w:rsid w:val="009B4670"/>
    <w:rsid w:val="009B65A8"/>
    <w:rsid w:val="009C259B"/>
    <w:rsid w:val="009C3CB2"/>
    <w:rsid w:val="009D1B7C"/>
    <w:rsid w:val="009E4B2A"/>
    <w:rsid w:val="009E63F6"/>
    <w:rsid w:val="009F06CA"/>
    <w:rsid w:val="009F353D"/>
    <w:rsid w:val="00A01FA1"/>
    <w:rsid w:val="00A17B02"/>
    <w:rsid w:val="00A237B2"/>
    <w:rsid w:val="00A255B3"/>
    <w:rsid w:val="00A30348"/>
    <w:rsid w:val="00A3068A"/>
    <w:rsid w:val="00A43639"/>
    <w:rsid w:val="00A43B36"/>
    <w:rsid w:val="00A44E6A"/>
    <w:rsid w:val="00A47F17"/>
    <w:rsid w:val="00A56B3A"/>
    <w:rsid w:val="00A633E4"/>
    <w:rsid w:val="00A63B02"/>
    <w:rsid w:val="00A71DD5"/>
    <w:rsid w:val="00A741C6"/>
    <w:rsid w:val="00A74805"/>
    <w:rsid w:val="00A809A7"/>
    <w:rsid w:val="00A80C3D"/>
    <w:rsid w:val="00A831EE"/>
    <w:rsid w:val="00A85235"/>
    <w:rsid w:val="00A86C69"/>
    <w:rsid w:val="00A90699"/>
    <w:rsid w:val="00A953B3"/>
    <w:rsid w:val="00AB4D06"/>
    <w:rsid w:val="00AD13F8"/>
    <w:rsid w:val="00AD28BF"/>
    <w:rsid w:val="00AD33CF"/>
    <w:rsid w:val="00AE0134"/>
    <w:rsid w:val="00AF1DE6"/>
    <w:rsid w:val="00AF24DB"/>
    <w:rsid w:val="00AF6ACD"/>
    <w:rsid w:val="00B16D0C"/>
    <w:rsid w:val="00B215B7"/>
    <w:rsid w:val="00B21EE1"/>
    <w:rsid w:val="00B23450"/>
    <w:rsid w:val="00B30C88"/>
    <w:rsid w:val="00B3213F"/>
    <w:rsid w:val="00B360DC"/>
    <w:rsid w:val="00B372AC"/>
    <w:rsid w:val="00B40798"/>
    <w:rsid w:val="00B50537"/>
    <w:rsid w:val="00B51F3E"/>
    <w:rsid w:val="00B578D0"/>
    <w:rsid w:val="00B6053A"/>
    <w:rsid w:val="00B61DCF"/>
    <w:rsid w:val="00B62FBA"/>
    <w:rsid w:val="00B63C54"/>
    <w:rsid w:val="00B655FA"/>
    <w:rsid w:val="00B729B1"/>
    <w:rsid w:val="00B76055"/>
    <w:rsid w:val="00B76CEA"/>
    <w:rsid w:val="00B857EA"/>
    <w:rsid w:val="00B95DA3"/>
    <w:rsid w:val="00B95E97"/>
    <w:rsid w:val="00B97A18"/>
    <w:rsid w:val="00BA1911"/>
    <w:rsid w:val="00BA2508"/>
    <w:rsid w:val="00BA7889"/>
    <w:rsid w:val="00BB34EC"/>
    <w:rsid w:val="00BB5045"/>
    <w:rsid w:val="00BB5AF2"/>
    <w:rsid w:val="00BC1165"/>
    <w:rsid w:val="00BC52B6"/>
    <w:rsid w:val="00BD32A7"/>
    <w:rsid w:val="00BF1C17"/>
    <w:rsid w:val="00C02996"/>
    <w:rsid w:val="00C05AE1"/>
    <w:rsid w:val="00C12446"/>
    <w:rsid w:val="00C174DE"/>
    <w:rsid w:val="00C21423"/>
    <w:rsid w:val="00C214E8"/>
    <w:rsid w:val="00C25746"/>
    <w:rsid w:val="00C3615E"/>
    <w:rsid w:val="00C427F1"/>
    <w:rsid w:val="00C44803"/>
    <w:rsid w:val="00C530A7"/>
    <w:rsid w:val="00C53A3D"/>
    <w:rsid w:val="00C53E3C"/>
    <w:rsid w:val="00C5675D"/>
    <w:rsid w:val="00C57A8B"/>
    <w:rsid w:val="00C60438"/>
    <w:rsid w:val="00C8666E"/>
    <w:rsid w:val="00CA03B4"/>
    <w:rsid w:val="00CB4167"/>
    <w:rsid w:val="00CB593C"/>
    <w:rsid w:val="00CB7662"/>
    <w:rsid w:val="00CC5BEA"/>
    <w:rsid w:val="00CE6FA3"/>
    <w:rsid w:val="00CF5F31"/>
    <w:rsid w:val="00CF7C0B"/>
    <w:rsid w:val="00D00146"/>
    <w:rsid w:val="00D24682"/>
    <w:rsid w:val="00D33ED5"/>
    <w:rsid w:val="00D359B0"/>
    <w:rsid w:val="00D37B4A"/>
    <w:rsid w:val="00D426B3"/>
    <w:rsid w:val="00D43023"/>
    <w:rsid w:val="00D4323D"/>
    <w:rsid w:val="00D55D58"/>
    <w:rsid w:val="00D56FF9"/>
    <w:rsid w:val="00D60D68"/>
    <w:rsid w:val="00D63008"/>
    <w:rsid w:val="00D64933"/>
    <w:rsid w:val="00D64AF7"/>
    <w:rsid w:val="00D66548"/>
    <w:rsid w:val="00D66D03"/>
    <w:rsid w:val="00D71CA5"/>
    <w:rsid w:val="00D77E39"/>
    <w:rsid w:val="00D8139F"/>
    <w:rsid w:val="00DA3C49"/>
    <w:rsid w:val="00DA52A2"/>
    <w:rsid w:val="00DA6FF7"/>
    <w:rsid w:val="00DA7FB7"/>
    <w:rsid w:val="00DB12F8"/>
    <w:rsid w:val="00DB5EB6"/>
    <w:rsid w:val="00DC3AA0"/>
    <w:rsid w:val="00DC652C"/>
    <w:rsid w:val="00DC6F2E"/>
    <w:rsid w:val="00DD3524"/>
    <w:rsid w:val="00DE773C"/>
    <w:rsid w:val="00DE7997"/>
    <w:rsid w:val="00DF052C"/>
    <w:rsid w:val="00DF098F"/>
    <w:rsid w:val="00DF1968"/>
    <w:rsid w:val="00DF4F56"/>
    <w:rsid w:val="00DF7771"/>
    <w:rsid w:val="00E05D67"/>
    <w:rsid w:val="00E061D4"/>
    <w:rsid w:val="00E1011D"/>
    <w:rsid w:val="00E2084E"/>
    <w:rsid w:val="00E220E1"/>
    <w:rsid w:val="00E278AE"/>
    <w:rsid w:val="00E3521F"/>
    <w:rsid w:val="00E36A4E"/>
    <w:rsid w:val="00E376AF"/>
    <w:rsid w:val="00E40F6A"/>
    <w:rsid w:val="00E56ECC"/>
    <w:rsid w:val="00E61051"/>
    <w:rsid w:val="00E6345E"/>
    <w:rsid w:val="00E65572"/>
    <w:rsid w:val="00E7710D"/>
    <w:rsid w:val="00E804C4"/>
    <w:rsid w:val="00E82D71"/>
    <w:rsid w:val="00E918C7"/>
    <w:rsid w:val="00E941C9"/>
    <w:rsid w:val="00EA4B6D"/>
    <w:rsid w:val="00EB09BC"/>
    <w:rsid w:val="00EB316C"/>
    <w:rsid w:val="00EB3766"/>
    <w:rsid w:val="00EB3808"/>
    <w:rsid w:val="00EB4A66"/>
    <w:rsid w:val="00EB59F9"/>
    <w:rsid w:val="00EB5EED"/>
    <w:rsid w:val="00EC0DE5"/>
    <w:rsid w:val="00EC4078"/>
    <w:rsid w:val="00ED1651"/>
    <w:rsid w:val="00EE1409"/>
    <w:rsid w:val="00EE2106"/>
    <w:rsid w:val="00EE5858"/>
    <w:rsid w:val="00EF2070"/>
    <w:rsid w:val="00EF674B"/>
    <w:rsid w:val="00EF794C"/>
    <w:rsid w:val="00F01C72"/>
    <w:rsid w:val="00F0347F"/>
    <w:rsid w:val="00F1403C"/>
    <w:rsid w:val="00F14CDB"/>
    <w:rsid w:val="00F21442"/>
    <w:rsid w:val="00F23DF1"/>
    <w:rsid w:val="00F271D5"/>
    <w:rsid w:val="00F30AF8"/>
    <w:rsid w:val="00F35453"/>
    <w:rsid w:val="00F51FE7"/>
    <w:rsid w:val="00F5695A"/>
    <w:rsid w:val="00F569A4"/>
    <w:rsid w:val="00F74E14"/>
    <w:rsid w:val="00F76054"/>
    <w:rsid w:val="00FA1C01"/>
    <w:rsid w:val="00FA37B0"/>
    <w:rsid w:val="00FB6E72"/>
    <w:rsid w:val="00FC07D7"/>
    <w:rsid w:val="00FC2E27"/>
    <w:rsid w:val="00FC6D6F"/>
    <w:rsid w:val="00FE2160"/>
    <w:rsid w:val="00FE5188"/>
    <w:rsid w:val="00FF333A"/>
    <w:rsid w:val="00FF76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1911"/>
    <w:pPr>
      <w:spacing w:after="160" w:line="259" w:lineRule="auto"/>
    </w:pPr>
    <w:rPr>
      <w:rFonts w:cs="Calibri"/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A191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676B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676B0A"/>
  </w:style>
  <w:style w:type="paragraph" w:styleId="Footer">
    <w:name w:val="footer"/>
    <w:basedOn w:val="Normal"/>
    <w:link w:val="FooterChar"/>
    <w:uiPriority w:val="99"/>
    <w:rsid w:val="00676B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676B0A"/>
  </w:style>
  <w:style w:type="paragraph" w:styleId="BalloonText">
    <w:name w:val="Balloon Text"/>
    <w:basedOn w:val="Normal"/>
    <w:link w:val="BalloonTextChar"/>
    <w:uiPriority w:val="99"/>
    <w:semiHidden/>
    <w:rsid w:val="004B4C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B4CC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rsid w:val="007E2A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7E2A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7E2A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7E2A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7E2A6A"/>
    <w:rPr>
      <w:b/>
      <w:bCs/>
    </w:rPr>
  </w:style>
  <w:style w:type="paragraph" w:styleId="ListParagraph">
    <w:name w:val="List Paragraph"/>
    <w:basedOn w:val="Normal"/>
    <w:uiPriority w:val="99"/>
    <w:qFormat/>
    <w:rsid w:val="008D06A4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4360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0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0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0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0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0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0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0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0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0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0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0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0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311</TotalTime>
  <Pages>13</Pages>
  <Words>5699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Сергеевна Степанова</dc:creator>
  <cp:keywords/>
  <dc:description/>
  <cp:lastModifiedBy>User</cp:lastModifiedBy>
  <cp:revision>10</cp:revision>
  <cp:lastPrinted>2024-01-25T12:27:00Z</cp:lastPrinted>
  <dcterms:created xsi:type="dcterms:W3CDTF">2024-02-28T05:53:00Z</dcterms:created>
  <dcterms:modified xsi:type="dcterms:W3CDTF">2024-03-29T08:01:00Z</dcterms:modified>
</cp:coreProperties>
</file>